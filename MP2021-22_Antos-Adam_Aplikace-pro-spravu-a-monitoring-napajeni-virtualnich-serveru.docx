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6BB84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4D15D321" wp14:editId="59517CDE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84C8F" w14:textId="77777777" w:rsidR="00341B93" w:rsidRPr="00BA365E" w:rsidRDefault="00341B93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5D32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65.2pt;margin-top:75.3pt;width:293.8pt;height:65.8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" stroked="f">
                <v:textbox style="mso-fit-shape-to-text:t">
                  <w:txbxContent>
                    <w:p w14:paraId="00884C8F" w14:textId="77777777" w:rsidR="00341B93" w:rsidRPr="00BA365E" w:rsidRDefault="00341B93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1" layoutInCell="1" allowOverlap="1" wp14:anchorId="26302F5C" wp14:editId="0D53A64B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3A4DD" w14:textId="628915EF" w:rsidR="00F86A55" w:rsidRDefault="00F86A55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</w:pPr>
                            <w:r w:rsidRPr="00F86A55"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t>Aplikace pro správu a monitoring napájení virtuálních server</w:t>
                            </w:r>
                            <w:r w:rsidR="00865AB4"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t>ů</w:t>
                            </w:r>
                          </w:p>
                          <w:p w14:paraId="687BDB1F" w14:textId="3A76EFA0" w:rsidR="00341B93" w:rsidRPr="00BA365E" w:rsidRDefault="00341B93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02F5C" id="Text Box 19" o:spid="_x0000_s1027" type="#_x0000_t202" style="position:absolute;left:0;text-align:left;margin-left:162.55pt;margin-top:331.1pt;width:345.75pt;height:94.45pt;z-index:251658241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" stroked="f">
                <v:textbox style="mso-fit-shape-to-text:t">
                  <w:txbxContent>
                    <w:p w14:paraId="7FD3A4DD" w14:textId="628915EF" w:rsidR="00F86A55" w:rsidRDefault="00F86A55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</w:pPr>
                      <w:r w:rsidRPr="00F86A55"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t>Aplikace pro správu a monitoring napájení virtuálních server</w:t>
                      </w:r>
                      <w:r w:rsidR="00865AB4"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t>ů</w:t>
                      </w:r>
                    </w:p>
                    <w:p w14:paraId="687BDB1F" w14:textId="3A76EFA0" w:rsidR="00341B93" w:rsidRPr="00BA365E" w:rsidRDefault="00341B93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1" layoutInCell="1" allowOverlap="1" wp14:anchorId="052814EA" wp14:editId="6DB71538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68A2D8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5.75pt;margin-top:-12.05pt;width:0;height:739.5pt;z-index:251658242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1" layoutInCell="1" allowOverlap="1" wp14:anchorId="23B5F8BC" wp14:editId="171413A6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5C908" w14:textId="4C6849AE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B04C2">
                                  <w:rPr>
                                    <w:b/>
                                  </w:rPr>
                                  <w:t>Adam Antoš</w:t>
                                </w:r>
                              </w:sdtContent>
                            </w:sdt>
                          </w:p>
                          <w:p w14:paraId="550E38DB" w14:textId="22DFD98B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9D3CF4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DA81AA1" w14:textId="398A6042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9D3CF4">
                              <w:rPr>
                                <w:b/>
                              </w:rPr>
                              <w:t>Mgr. Michal Stehlík</w:t>
                            </w:r>
                          </w:p>
                          <w:p w14:paraId="551249A2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5F8BC" id="Text Box 43" o:spid="_x0000_s1028" type="#_x0000_t202" style="position:absolute;left:0;text-align:left;margin-left:0;margin-top:593.7pt;width:402.75pt;height:119.05pt;z-index:25165824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" filled="f" stroked="f">
                <v:textbox>
                  <w:txbxContent>
                    <w:p w14:paraId="6B55C908" w14:textId="4C6849AE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4B04C2">
                            <w:rPr>
                              <w:b/>
                            </w:rPr>
                            <w:t>Adam Antoš</w:t>
                          </w:r>
                        </w:sdtContent>
                      </w:sdt>
                    </w:p>
                    <w:p w14:paraId="550E38DB" w14:textId="22DFD98B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9D3CF4">
                        <w:rPr>
                          <w:b/>
                        </w:rPr>
                        <w:t>Informační technologie</w:t>
                      </w:r>
                    </w:p>
                    <w:p w14:paraId="1DA81AA1" w14:textId="398A6042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9D3CF4">
                        <w:rPr>
                          <w:b/>
                        </w:rPr>
                        <w:t>Mgr. Michal Stehlík</w:t>
                      </w:r>
                    </w:p>
                    <w:p w14:paraId="551249A2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58244" behindDoc="0" locked="0" layoutInCell="1" allowOverlap="1" wp14:anchorId="7842887D" wp14:editId="2B7B24AA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47884" w14:textId="77777777" w:rsidR="00341B93" w:rsidRDefault="00341B93"/>
    <w:p w14:paraId="22F03752" w14:textId="77777777" w:rsidR="00341B93" w:rsidRDefault="00341B93">
      <w:pPr>
        <w:sectPr w:rsidR="00341B93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FC2B0A9" w14:textId="2181B1CD" w:rsidR="002E7B5F" w:rsidRDefault="007E5B34">
      <w:pPr>
        <w:spacing w:before="0" w:after="160" w:line="259" w:lineRule="auto"/>
        <w:ind w:firstLine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8" behindDoc="0" locked="0" layoutInCell="1" allowOverlap="1" wp14:anchorId="7E8AED03" wp14:editId="6CE7C3B4">
            <wp:simplePos x="0" y="0"/>
            <wp:positionH relativeFrom="column">
              <wp:posOffset>-891465</wp:posOffset>
            </wp:positionH>
            <wp:positionV relativeFrom="paragraph">
              <wp:posOffset>-891466</wp:posOffset>
            </wp:positionV>
            <wp:extent cx="7566211" cy="10700713"/>
            <wp:effectExtent l="0" t="0" r="3175" b="571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231" cy="1071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B5F">
        <w:br w:type="page"/>
      </w:r>
    </w:p>
    <w:p w14:paraId="061D2784" w14:textId="55D052D0" w:rsidR="00566AD0" w:rsidRDefault="00CD1C09">
      <w:pPr>
        <w:spacing w:before="0" w:after="160" w:line="259" w:lineRule="auto"/>
        <w:ind w:firstLine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92" behindDoc="0" locked="0" layoutInCell="1" allowOverlap="1" wp14:anchorId="439B99DB" wp14:editId="5297C358">
            <wp:simplePos x="0" y="0"/>
            <wp:positionH relativeFrom="column">
              <wp:posOffset>-891465</wp:posOffset>
            </wp:positionH>
            <wp:positionV relativeFrom="paragraph">
              <wp:posOffset>-900431</wp:posOffset>
            </wp:positionV>
            <wp:extent cx="7555758" cy="10685929"/>
            <wp:effectExtent l="0" t="0" r="1270" b="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840" cy="1070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AD0">
        <w:br w:type="page"/>
      </w:r>
    </w:p>
    <w:p w14:paraId="748716AF" w14:textId="6A3B75A5" w:rsidR="00341B93" w:rsidRDefault="00341B93" w:rsidP="00341B93">
      <w:pPr>
        <w:pStyle w:val="Nezaazovannadpis"/>
      </w:pPr>
      <w:r>
        <w:lastRenderedPageBreak/>
        <w:t>Anotace</w:t>
      </w:r>
    </w:p>
    <w:p w14:paraId="440F07A0" w14:textId="464DC9EE" w:rsidR="00960EE9" w:rsidRDefault="00F441F4" w:rsidP="00D06100">
      <w:r w:rsidRPr="00F441F4">
        <w:t xml:space="preserve">Účelem aplikace </w:t>
      </w:r>
      <w:r w:rsidR="00747B87">
        <w:t xml:space="preserve">je </w:t>
      </w:r>
      <w:r w:rsidRPr="00F441F4">
        <w:t>vyřešení problematiky řízení napájení virtuálních serverů provozovaných v datovém centru Městského úřadu v</w:t>
      </w:r>
      <w:r w:rsidR="00AD0580">
        <w:t> </w:t>
      </w:r>
      <w:r w:rsidRPr="00F441F4">
        <w:t>Semilech</w:t>
      </w:r>
      <w:r w:rsidR="00AD0580">
        <w:t xml:space="preserve"> </w:t>
      </w:r>
      <w:r w:rsidR="00AD0580" w:rsidRPr="00096EB4">
        <w:t xml:space="preserve">založeném </w:t>
      </w:r>
      <w:r w:rsidR="00AD0580" w:rsidRPr="00CB74E2">
        <w:t>na</w:t>
      </w:r>
      <w:r w:rsidR="00AD0580" w:rsidRPr="00096EB4">
        <w:t xml:space="preserve"> HW/SW</w:t>
      </w:r>
      <w:r w:rsidR="00AD0580" w:rsidRPr="00CB74E2">
        <w:t xml:space="preserve"> platformě </w:t>
      </w:r>
      <w:r w:rsidR="00AD0580" w:rsidRPr="00096EB4">
        <w:t xml:space="preserve">HPE a serverové virtualizaci </w:t>
      </w:r>
      <w:proofErr w:type="spellStart"/>
      <w:r w:rsidR="00AD0580" w:rsidRPr="00CB74E2">
        <w:t>VMware</w:t>
      </w:r>
      <w:proofErr w:type="spellEnd"/>
      <w:r w:rsidR="00AD0580" w:rsidRPr="00CB74E2">
        <w:t xml:space="preserve"> </w:t>
      </w:r>
      <w:proofErr w:type="spellStart"/>
      <w:r w:rsidR="00AD0580" w:rsidRPr="00CB74E2">
        <w:t>vSphere</w:t>
      </w:r>
      <w:proofErr w:type="spellEnd"/>
      <w:r w:rsidRPr="00F441F4">
        <w:t xml:space="preserve">. </w:t>
      </w:r>
    </w:p>
    <w:p w14:paraId="5899DB19" w14:textId="54184FDA" w:rsidR="008517AF" w:rsidRDefault="006E5B59" w:rsidP="00D06100">
      <w:r>
        <w:t>Vychází z aktuálního stavu, kdy</w:t>
      </w:r>
      <w:r w:rsidR="008517AF" w:rsidRPr="008517AF">
        <w:t xml:space="preserve"> je vypínání</w:t>
      </w:r>
      <w:r w:rsidR="00B62198">
        <w:t>/</w:t>
      </w:r>
      <w:r w:rsidR="0023064F">
        <w:t>spouštění</w:t>
      </w:r>
      <w:r w:rsidR="008517AF" w:rsidRPr="008517AF">
        <w:t xml:space="preserve"> virtuálních serverů řešeno dvojicí </w:t>
      </w:r>
      <w:proofErr w:type="spellStart"/>
      <w:r w:rsidR="008517AF" w:rsidRPr="008517AF">
        <w:t>powershellových</w:t>
      </w:r>
      <w:proofErr w:type="spellEnd"/>
      <w:r w:rsidR="008517AF" w:rsidRPr="008517AF">
        <w:t xml:space="preserve"> skriptů, které se spouští na samostatném fyzickém serveru (slouží</w:t>
      </w:r>
      <w:r>
        <w:t>cím</w:t>
      </w:r>
      <w:r w:rsidR="008517AF" w:rsidRPr="008517AF">
        <w:t xml:space="preserve"> jako NAS)</w:t>
      </w:r>
      <w:r w:rsidR="00741580">
        <w:t>, které má značné nedostatky.</w:t>
      </w:r>
    </w:p>
    <w:p w14:paraId="19D86754" w14:textId="5D4E2351" w:rsidR="00341B93" w:rsidRDefault="00341B93" w:rsidP="00D06100">
      <w:r>
        <w:t xml:space="preserve">Přináší </w:t>
      </w:r>
      <w:r w:rsidR="00AD0580">
        <w:t>řešení</w:t>
      </w:r>
      <w:r w:rsidR="00AA4CEE">
        <w:t>, kter</w:t>
      </w:r>
      <w:r w:rsidR="00AD0580">
        <w:t>é</w:t>
      </w:r>
      <w:r w:rsidR="00AA4CEE">
        <w:t xml:space="preserve"> dokáže okamžitě reagovat</w:t>
      </w:r>
      <w:r w:rsidR="009E48A1">
        <w:t xml:space="preserve"> </w:t>
      </w:r>
      <w:r w:rsidR="008F6D9B">
        <w:t>na změny napájení</w:t>
      </w:r>
      <w:r w:rsidR="00AD0580">
        <w:t xml:space="preserve"> monitorovaných UPS zařízení</w:t>
      </w:r>
      <w:r w:rsidR="008F6D9B">
        <w:t>, takže</w:t>
      </w:r>
      <w:r w:rsidR="002C2906">
        <w:t xml:space="preserve"> </w:t>
      </w:r>
      <w:r w:rsidR="00AD0580">
        <w:t xml:space="preserve">nedochází </w:t>
      </w:r>
      <w:r w:rsidR="0034750D">
        <w:t xml:space="preserve">ke zbytečnému </w:t>
      </w:r>
      <w:r w:rsidR="00AD0580">
        <w:t>vypínání</w:t>
      </w:r>
      <w:r w:rsidR="00EF7D6E">
        <w:t xml:space="preserve"> </w:t>
      </w:r>
      <w:bookmarkStart w:id="0" w:name="_Hlk98008546"/>
      <w:r w:rsidR="00EF7D6E">
        <w:t xml:space="preserve">virtuálních </w:t>
      </w:r>
      <w:r w:rsidR="00EF7D6E" w:rsidRPr="00096EB4">
        <w:t>serverů při krátkém výpadku napájení.</w:t>
      </w:r>
      <w:bookmarkEnd w:id="0"/>
      <w:r w:rsidR="00EF7D6E" w:rsidRPr="00096EB4">
        <w:t xml:space="preserve"> Rovněž aplikace zabraňuje</w:t>
      </w:r>
      <w:r w:rsidR="003930BE">
        <w:t xml:space="preserve"> neočekávanému vypnutí </w:t>
      </w:r>
      <w:r w:rsidR="00EF7D6E">
        <w:t xml:space="preserve">virtuálních serverů </w:t>
      </w:r>
      <w:r w:rsidR="003930BE">
        <w:t xml:space="preserve">z důvodu </w:t>
      </w:r>
      <w:r w:rsidR="00F03E7E">
        <w:t>vybití baterií UPS</w:t>
      </w:r>
      <w:r w:rsidR="00EF7D6E">
        <w:t xml:space="preserve"> zařízení</w:t>
      </w:r>
      <w:r w:rsidR="00F03E7E">
        <w:t>.</w:t>
      </w:r>
    </w:p>
    <w:p w14:paraId="1E00C9F9" w14:textId="46035172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1631B355" w14:textId="66F87D01" w:rsidR="00041AA8" w:rsidRPr="00041AA8" w:rsidRDefault="00041AA8" w:rsidP="00041AA8">
      <w:proofErr w:type="spellStart"/>
      <w:r w:rsidRPr="00041AA8">
        <w:t>The</w:t>
      </w:r>
      <w:proofErr w:type="spellEnd"/>
      <w:r w:rsidRPr="00041AA8">
        <w:t xml:space="preserve"> </w:t>
      </w:r>
      <w:proofErr w:type="spellStart"/>
      <w:r w:rsidRPr="00041AA8">
        <w:t>purpose</w:t>
      </w:r>
      <w:proofErr w:type="spellEnd"/>
      <w:r w:rsidRPr="00041AA8">
        <w:t xml:space="preserve"> </w:t>
      </w:r>
      <w:proofErr w:type="spellStart"/>
      <w:r w:rsidRPr="00041AA8">
        <w:t>of</w:t>
      </w:r>
      <w:proofErr w:type="spellEnd"/>
      <w:r w:rsidRPr="00041AA8">
        <w:t xml:space="preserve"> </w:t>
      </w:r>
      <w:proofErr w:type="spellStart"/>
      <w:r w:rsidRPr="00041AA8">
        <w:t>the</w:t>
      </w:r>
      <w:proofErr w:type="spellEnd"/>
      <w:r w:rsidRPr="00041AA8">
        <w:t xml:space="preserve"> </w:t>
      </w:r>
      <w:proofErr w:type="spellStart"/>
      <w:r w:rsidRPr="00041AA8">
        <w:t>application</w:t>
      </w:r>
      <w:proofErr w:type="spellEnd"/>
      <w:r w:rsidRPr="00041AA8">
        <w:t xml:space="preserve"> </w:t>
      </w:r>
      <w:proofErr w:type="spellStart"/>
      <w:r w:rsidRPr="00041AA8">
        <w:t>is</w:t>
      </w:r>
      <w:proofErr w:type="spellEnd"/>
      <w:r w:rsidRPr="00041AA8">
        <w:t xml:space="preserve"> to </w:t>
      </w:r>
      <w:proofErr w:type="spellStart"/>
      <w:r w:rsidRPr="00041AA8">
        <w:t>solve</w:t>
      </w:r>
      <w:proofErr w:type="spellEnd"/>
      <w:r w:rsidRPr="00041AA8">
        <w:t xml:space="preserve"> </w:t>
      </w:r>
      <w:proofErr w:type="spellStart"/>
      <w:r w:rsidRPr="00041AA8">
        <w:t>the</w:t>
      </w:r>
      <w:proofErr w:type="spellEnd"/>
      <w:r w:rsidRPr="00041AA8">
        <w:t xml:space="preserve"> </w:t>
      </w:r>
      <w:proofErr w:type="spellStart"/>
      <w:r w:rsidRPr="00041AA8">
        <w:t>problem</w:t>
      </w:r>
      <w:proofErr w:type="spellEnd"/>
      <w:r w:rsidRPr="00041AA8">
        <w:t xml:space="preserve"> </w:t>
      </w:r>
      <w:proofErr w:type="spellStart"/>
      <w:r w:rsidRPr="00041AA8">
        <w:t>of</w:t>
      </w:r>
      <w:proofErr w:type="spellEnd"/>
      <w:r w:rsidRPr="00041AA8">
        <w:t xml:space="preserve"> </w:t>
      </w:r>
      <w:proofErr w:type="spellStart"/>
      <w:r w:rsidRPr="00041AA8">
        <w:t>power</w:t>
      </w:r>
      <w:proofErr w:type="spellEnd"/>
      <w:r w:rsidRPr="00041AA8">
        <w:t xml:space="preserve"> management </w:t>
      </w:r>
      <w:proofErr w:type="spellStart"/>
      <w:r w:rsidRPr="00041AA8">
        <w:t>of</w:t>
      </w:r>
      <w:proofErr w:type="spellEnd"/>
      <w:r w:rsidRPr="00041AA8">
        <w:t xml:space="preserve"> </w:t>
      </w:r>
      <w:proofErr w:type="spellStart"/>
      <w:r w:rsidRPr="00041AA8">
        <w:t>virtual</w:t>
      </w:r>
      <w:proofErr w:type="spellEnd"/>
      <w:r w:rsidRPr="00041AA8">
        <w:t xml:space="preserve"> </w:t>
      </w:r>
      <w:proofErr w:type="spellStart"/>
      <w:r w:rsidRPr="00041AA8">
        <w:t>servers</w:t>
      </w:r>
      <w:proofErr w:type="spellEnd"/>
      <w:r w:rsidRPr="00041AA8">
        <w:t xml:space="preserve"> </w:t>
      </w:r>
      <w:proofErr w:type="spellStart"/>
      <w:r w:rsidRPr="00041AA8">
        <w:t>operated</w:t>
      </w:r>
      <w:proofErr w:type="spellEnd"/>
      <w:r w:rsidRPr="00041AA8">
        <w:t xml:space="preserve"> in </w:t>
      </w:r>
      <w:proofErr w:type="spellStart"/>
      <w:r w:rsidRPr="00041AA8">
        <w:t>the</w:t>
      </w:r>
      <w:proofErr w:type="spellEnd"/>
      <w:r w:rsidRPr="00041AA8">
        <w:t xml:space="preserve"> data center </w:t>
      </w:r>
      <w:proofErr w:type="spellStart"/>
      <w:r w:rsidRPr="00041AA8">
        <w:t>of</w:t>
      </w:r>
      <w:proofErr w:type="spellEnd"/>
      <w:r w:rsidRPr="00041AA8">
        <w:t xml:space="preserve"> </w:t>
      </w:r>
      <w:proofErr w:type="spellStart"/>
      <w:r w:rsidRPr="00041AA8">
        <w:t>the</w:t>
      </w:r>
      <w:proofErr w:type="spellEnd"/>
      <w:r w:rsidRPr="00041AA8">
        <w:t xml:space="preserve"> </w:t>
      </w:r>
      <w:proofErr w:type="spellStart"/>
      <w:r w:rsidRPr="00041AA8">
        <w:t>Municipal</w:t>
      </w:r>
      <w:proofErr w:type="spellEnd"/>
      <w:r w:rsidRPr="00041AA8">
        <w:t xml:space="preserve"> Office in Semily</w:t>
      </w:r>
      <w:r w:rsidR="00EF7D6E">
        <w:t xml:space="preserve"> </w:t>
      </w:r>
      <w:proofErr w:type="spellStart"/>
      <w:r w:rsidR="00EF7D6E" w:rsidRPr="00CB74E2">
        <w:t>based</w:t>
      </w:r>
      <w:proofErr w:type="spellEnd"/>
      <w:r w:rsidR="00EF7D6E" w:rsidRPr="00CB74E2">
        <w:t xml:space="preserve"> </w:t>
      </w:r>
      <w:r w:rsidR="00EF7D6E" w:rsidRPr="00096EB4">
        <w:t xml:space="preserve">on HW/ SW </w:t>
      </w:r>
      <w:proofErr w:type="spellStart"/>
      <w:r w:rsidR="00EF7D6E" w:rsidRPr="00096EB4">
        <w:t>platform</w:t>
      </w:r>
      <w:proofErr w:type="spellEnd"/>
      <w:r w:rsidR="00EF7D6E" w:rsidRPr="00096EB4">
        <w:t xml:space="preserve"> </w:t>
      </w:r>
      <w:proofErr w:type="spellStart"/>
      <w:r w:rsidR="00EF7D6E" w:rsidRPr="00096EB4">
        <w:t>of</w:t>
      </w:r>
      <w:proofErr w:type="spellEnd"/>
      <w:r w:rsidR="00EF7D6E" w:rsidRPr="00096EB4">
        <w:t xml:space="preserve"> HPE and server </w:t>
      </w:r>
      <w:proofErr w:type="spellStart"/>
      <w:r w:rsidR="00EF7D6E" w:rsidRPr="00096EB4">
        <w:t>virtualization</w:t>
      </w:r>
      <w:proofErr w:type="spellEnd"/>
      <w:r w:rsidR="00EF7D6E" w:rsidRPr="00096EB4">
        <w:t xml:space="preserve"> </w:t>
      </w:r>
      <w:proofErr w:type="spellStart"/>
      <w:r w:rsidR="00EF7D6E" w:rsidRPr="00096EB4">
        <w:t>VMware</w:t>
      </w:r>
      <w:proofErr w:type="spellEnd"/>
      <w:r w:rsidR="00EF7D6E" w:rsidRPr="00096EB4">
        <w:t xml:space="preserve"> </w:t>
      </w:r>
      <w:proofErr w:type="spellStart"/>
      <w:r w:rsidR="00EF7D6E" w:rsidRPr="00096EB4">
        <w:t>vSphere</w:t>
      </w:r>
      <w:proofErr w:type="spellEnd"/>
      <w:r w:rsidRPr="00041AA8">
        <w:t>.</w:t>
      </w:r>
    </w:p>
    <w:p w14:paraId="7BD7CC1D" w14:textId="279BD8FC" w:rsidR="00E27F92" w:rsidRPr="00E27F92" w:rsidRDefault="00E27F92" w:rsidP="00E27F92">
      <w:r w:rsidRPr="00E27F92">
        <w:t xml:space="preserve">It </w:t>
      </w:r>
      <w:proofErr w:type="spellStart"/>
      <w:r w:rsidRPr="00E27F92">
        <w:t>is</w:t>
      </w:r>
      <w:proofErr w:type="spellEnd"/>
      <w:r w:rsidRPr="00E27F92">
        <w:t xml:space="preserve"> </w:t>
      </w:r>
      <w:proofErr w:type="spellStart"/>
      <w:r w:rsidRPr="00E27F92">
        <w:t>based</w:t>
      </w:r>
      <w:proofErr w:type="spellEnd"/>
      <w:r w:rsidRPr="00E27F92">
        <w:t xml:space="preserve"> on </w:t>
      </w:r>
      <w:proofErr w:type="spellStart"/>
      <w:r w:rsidRPr="00E27F92">
        <w:t>the</w:t>
      </w:r>
      <w:proofErr w:type="spellEnd"/>
      <w:r w:rsidRPr="00E27F92">
        <w:t xml:space="preserve"> </w:t>
      </w:r>
      <w:proofErr w:type="spellStart"/>
      <w:r w:rsidRPr="00E27F92">
        <w:t>current</w:t>
      </w:r>
      <w:proofErr w:type="spellEnd"/>
      <w:r w:rsidRPr="00E27F92">
        <w:t xml:space="preserve"> </w:t>
      </w:r>
      <w:proofErr w:type="spellStart"/>
      <w:r w:rsidRPr="00E27F92">
        <w:t>state</w:t>
      </w:r>
      <w:proofErr w:type="spellEnd"/>
      <w:r w:rsidRPr="00E27F92">
        <w:t xml:space="preserve">, </w:t>
      </w:r>
      <w:proofErr w:type="spellStart"/>
      <w:r w:rsidRPr="00E27F92">
        <w:t>when</w:t>
      </w:r>
      <w:proofErr w:type="spellEnd"/>
      <w:r w:rsidRPr="00E27F92">
        <w:t xml:space="preserve"> </w:t>
      </w:r>
      <w:proofErr w:type="spellStart"/>
      <w:r w:rsidRPr="00E27F92">
        <w:t>shutting</w:t>
      </w:r>
      <w:proofErr w:type="spellEnd"/>
      <w:r w:rsidRPr="00E27F92">
        <w:t xml:space="preserve"> </w:t>
      </w:r>
      <w:proofErr w:type="spellStart"/>
      <w:r w:rsidRPr="00E27F92">
        <w:t>down</w:t>
      </w:r>
      <w:proofErr w:type="spellEnd"/>
      <w:r w:rsidR="00B62198">
        <w:t>/</w:t>
      </w:r>
      <w:proofErr w:type="spellStart"/>
      <w:r w:rsidRPr="00E27F92">
        <w:t>starting</w:t>
      </w:r>
      <w:proofErr w:type="spellEnd"/>
      <w:r w:rsidRPr="00E27F92">
        <w:t xml:space="preserve"> </w:t>
      </w:r>
      <w:proofErr w:type="spellStart"/>
      <w:r w:rsidRPr="00E27F92">
        <w:t>virtual</w:t>
      </w:r>
      <w:proofErr w:type="spellEnd"/>
      <w:r w:rsidRPr="00E27F92">
        <w:t xml:space="preserve"> </w:t>
      </w:r>
      <w:proofErr w:type="spellStart"/>
      <w:r w:rsidRPr="00E27F92">
        <w:t>servers</w:t>
      </w:r>
      <w:proofErr w:type="spellEnd"/>
      <w:r w:rsidRPr="00E27F92">
        <w:t xml:space="preserve"> </w:t>
      </w:r>
      <w:proofErr w:type="spellStart"/>
      <w:r w:rsidRPr="00E27F92">
        <w:t>is</w:t>
      </w:r>
      <w:proofErr w:type="spellEnd"/>
      <w:r w:rsidRPr="00E27F92">
        <w:t xml:space="preserve"> </w:t>
      </w:r>
      <w:proofErr w:type="spellStart"/>
      <w:r w:rsidRPr="00E27F92">
        <w:t>solved</w:t>
      </w:r>
      <w:proofErr w:type="spellEnd"/>
      <w:r w:rsidRPr="00E27F92">
        <w:t xml:space="preserve"> by a pair </w:t>
      </w:r>
      <w:proofErr w:type="spellStart"/>
      <w:r w:rsidRPr="00E27F92">
        <w:t>of</w:t>
      </w:r>
      <w:proofErr w:type="spellEnd"/>
      <w:r w:rsidRPr="00E27F92">
        <w:t xml:space="preserve"> </w:t>
      </w:r>
      <w:proofErr w:type="spellStart"/>
      <w:r w:rsidRPr="00E27F92">
        <w:t>powershell</w:t>
      </w:r>
      <w:proofErr w:type="spellEnd"/>
      <w:r w:rsidRPr="00E27F92">
        <w:t xml:space="preserve"> </w:t>
      </w:r>
      <w:proofErr w:type="spellStart"/>
      <w:r w:rsidRPr="00E27F92">
        <w:t>scripts</w:t>
      </w:r>
      <w:proofErr w:type="spellEnd"/>
      <w:r w:rsidRPr="00E27F92">
        <w:t xml:space="preserve">, </w:t>
      </w:r>
      <w:proofErr w:type="spellStart"/>
      <w:r w:rsidRPr="00E27F92">
        <w:t>which</w:t>
      </w:r>
      <w:proofErr w:type="spellEnd"/>
      <w:r w:rsidRPr="00E27F92">
        <w:t xml:space="preserve"> run on a </w:t>
      </w:r>
      <w:proofErr w:type="spellStart"/>
      <w:r w:rsidRPr="00E27F92">
        <w:t>separate</w:t>
      </w:r>
      <w:proofErr w:type="spellEnd"/>
      <w:r w:rsidRPr="00E27F92">
        <w:t xml:space="preserve"> </w:t>
      </w:r>
      <w:proofErr w:type="spellStart"/>
      <w:r w:rsidRPr="00E27F92">
        <w:t>physical</w:t>
      </w:r>
      <w:proofErr w:type="spellEnd"/>
      <w:r w:rsidRPr="00E27F92">
        <w:t xml:space="preserve"> server (</w:t>
      </w:r>
      <w:proofErr w:type="spellStart"/>
      <w:r w:rsidRPr="00E27F92">
        <w:t>serving</w:t>
      </w:r>
      <w:proofErr w:type="spellEnd"/>
      <w:r w:rsidRPr="00E27F92">
        <w:t xml:space="preserve"> as a NAS), </w:t>
      </w:r>
      <w:proofErr w:type="spellStart"/>
      <w:r w:rsidRPr="00E27F92">
        <w:t>which</w:t>
      </w:r>
      <w:proofErr w:type="spellEnd"/>
      <w:r w:rsidRPr="00E27F92">
        <w:t xml:space="preserve"> has </w:t>
      </w:r>
      <w:proofErr w:type="spellStart"/>
      <w:r w:rsidRPr="00E27F92">
        <w:t>significant</w:t>
      </w:r>
      <w:proofErr w:type="spellEnd"/>
      <w:r w:rsidRPr="00E27F92">
        <w:t xml:space="preserve"> </w:t>
      </w:r>
      <w:proofErr w:type="spellStart"/>
      <w:r w:rsidRPr="00E27F92">
        <w:t>shortcomings</w:t>
      </w:r>
      <w:proofErr w:type="spellEnd"/>
      <w:r w:rsidRPr="00E27F92">
        <w:t>.</w:t>
      </w:r>
    </w:p>
    <w:p w14:paraId="556256BE" w14:textId="77777777" w:rsidR="00E27F92" w:rsidRDefault="00E27F92" w:rsidP="00E27F92">
      <w:r w:rsidRPr="00E27F92">
        <w:t xml:space="preserve">It </w:t>
      </w:r>
      <w:proofErr w:type="spellStart"/>
      <w:r w:rsidRPr="00E27F92">
        <w:t>provides</w:t>
      </w:r>
      <w:proofErr w:type="spellEnd"/>
      <w:r w:rsidRPr="00E27F92">
        <w:t xml:space="preserve"> a </w:t>
      </w:r>
      <w:proofErr w:type="spellStart"/>
      <w:r w:rsidRPr="00E27F92">
        <w:t>solution</w:t>
      </w:r>
      <w:proofErr w:type="spellEnd"/>
      <w:r w:rsidRPr="00E27F92">
        <w:t xml:space="preserve"> </w:t>
      </w:r>
      <w:proofErr w:type="spellStart"/>
      <w:r w:rsidRPr="00E27F92">
        <w:t>that</w:t>
      </w:r>
      <w:proofErr w:type="spellEnd"/>
      <w:r w:rsidRPr="00E27F92">
        <w:t xml:space="preserve"> </w:t>
      </w:r>
      <w:proofErr w:type="spellStart"/>
      <w:r w:rsidRPr="00E27F92">
        <w:t>can</w:t>
      </w:r>
      <w:proofErr w:type="spellEnd"/>
      <w:r w:rsidRPr="00E27F92">
        <w:t xml:space="preserve"> </w:t>
      </w:r>
      <w:proofErr w:type="spellStart"/>
      <w:r w:rsidRPr="00E27F92">
        <w:t>respond</w:t>
      </w:r>
      <w:proofErr w:type="spellEnd"/>
      <w:r w:rsidRPr="00E27F92">
        <w:t xml:space="preserve"> </w:t>
      </w:r>
      <w:proofErr w:type="spellStart"/>
      <w:r w:rsidRPr="00E27F92">
        <w:t>immediately</w:t>
      </w:r>
      <w:proofErr w:type="spellEnd"/>
      <w:r w:rsidRPr="00E27F92">
        <w:t xml:space="preserve"> to </w:t>
      </w:r>
      <w:proofErr w:type="spellStart"/>
      <w:r w:rsidRPr="00E27F92">
        <w:t>power</w:t>
      </w:r>
      <w:proofErr w:type="spellEnd"/>
      <w:r w:rsidRPr="00E27F92">
        <w:t xml:space="preserve"> </w:t>
      </w:r>
      <w:proofErr w:type="spellStart"/>
      <w:r w:rsidRPr="00E27F92">
        <w:t>changes</w:t>
      </w:r>
      <w:proofErr w:type="spellEnd"/>
      <w:r w:rsidRPr="00E27F92">
        <w:t xml:space="preserve"> in </w:t>
      </w:r>
      <w:proofErr w:type="spellStart"/>
      <w:r w:rsidRPr="00E27F92">
        <w:t>monitored</w:t>
      </w:r>
      <w:proofErr w:type="spellEnd"/>
      <w:r w:rsidRPr="00E27F92">
        <w:t xml:space="preserve"> UPS </w:t>
      </w:r>
      <w:proofErr w:type="spellStart"/>
      <w:r w:rsidRPr="00E27F92">
        <w:t>devices</w:t>
      </w:r>
      <w:proofErr w:type="spellEnd"/>
      <w:r w:rsidRPr="00E27F92">
        <w:t xml:space="preserve">, so </w:t>
      </w:r>
      <w:proofErr w:type="spellStart"/>
      <w:r w:rsidRPr="00E27F92">
        <w:t>there</w:t>
      </w:r>
      <w:proofErr w:type="spellEnd"/>
      <w:r w:rsidRPr="00E27F92">
        <w:t xml:space="preserve"> </w:t>
      </w:r>
      <w:proofErr w:type="spellStart"/>
      <w:r w:rsidRPr="00E27F92">
        <w:t>is</w:t>
      </w:r>
      <w:proofErr w:type="spellEnd"/>
      <w:r w:rsidRPr="00E27F92">
        <w:t xml:space="preserve"> no </w:t>
      </w:r>
      <w:proofErr w:type="spellStart"/>
      <w:r w:rsidRPr="00E27F92">
        <w:t>unnecessary</w:t>
      </w:r>
      <w:proofErr w:type="spellEnd"/>
      <w:r w:rsidRPr="00E27F92">
        <w:t xml:space="preserve"> </w:t>
      </w:r>
      <w:proofErr w:type="spellStart"/>
      <w:r w:rsidRPr="00E27F92">
        <w:t>shutdown</w:t>
      </w:r>
      <w:proofErr w:type="spellEnd"/>
      <w:r w:rsidRPr="00E27F92">
        <w:t xml:space="preserve"> </w:t>
      </w:r>
      <w:proofErr w:type="spellStart"/>
      <w:r w:rsidRPr="00E27F92">
        <w:t>of</w:t>
      </w:r>
      <w:proofErr w:type="spellEnd"/>
      <w:r w:rsidRPr="00E27F92">
        <w:t xml:space="preserve"> </w:t>
      </w:r>
      <w:proofErr w:type="spellStart"/>
      <w:r w:rsidRPr="00E27F92">
        <w:t>virtual</w:t>
      </w:r>
      <w:proofErr w:type="spellEnd"/>
      <w:r w:rsidRPr="00E27F92">
        <w:t xml:space="preserve"> </w:t>
      </w:r>
      <w:proofErr w:type="spellStart"/>
      <w:r w:rsidRPr="00E27F92">
        <w:t>servers</w:t>
      </w:r>
      <w:proofErr w:type="spellEnd"/>
      <w:r w:rsidRPr="00E27F92">
        <w:t xml:space="preserve"> </w:t>
      </w:r>
      <w:proofErr w:type="spellStart"/>
      <w:r w:rsidRPr="00E27F92">
        <w:t>during</w:t>
      </w:r>
      <w:proofErr w:type="spellEnd"/>
      <w:r w:rsidRPr="00E27F92">
        <w:t xml:space="preserve"> a </w:t>
      </w:r>
      <w:proofErr w:type="spellStart"/>
      <w:r w:rsidRPr="00E27F92">
        <w:t>short</w:t>
      </w:r>
      <w:proofErr w:type="spellEnd"/>
      <w:r w:rsidRPr="00E27F92">
        <w:t xml:space="preserve"> </w:t>
      </w:r>
      <w:proofErr w:type="spellStart"/>
      <w:r w:rsidRPr="00E27F92">
        <w:t>power</w:t>
      </w:r>
      <w:proofErr w:type="spellEnd"/>
      <w:r w:rsidRPr="00E27F92">
        <w:t xml:space="preserve"> </w:t>
      </w:r>
      <w:proofErr w:type="spellStart"/>
      <w:r w:rsidRPr="00E27F92">
        <w:t>outage</w:t>
      </w:r>
      <w:proofErr w:type="spellEnd"/>
      <w:r w:rsidRPr="00E27F92">
        <w:t xml:space="preserve">. </w:t>
      </w:r>
      <w:proofErr w:type="spellStart"/>
      <w:r w:rsidRPr="00E27F92">
        <w:t>The</w:t>
      </w:r>
      <w:proofErr w:type="spellEnd"/>
      <w:r w:rsidRPr="00E27F92">
        <w:t xml:space="preserve"> </w:t>
      </w:r>
      <w:proofErr w:type="spellStart"/>
      <w:r w:rsidRPr="00E27F92">
        <w:t>application</w:t>
      </w:r>
      <w:proofErr w:type="spellEnd"/>
      <w:r w:rsidRPr="00E27F92">
        <w:t xml:space="preserve"> </w:t>
      </w:r>
      <w:proofErr w:type="spellStart"/>
      <w:r w:rsidRPr="00E27F92">
        <w:t>also</w:t>
      </w:r>
      <w:proofErr w:type="spellEnd"/>
      <w:r w:rsidRPr="00E27F92">
        <w:t xml:space="preserve"> </w:t>
      </w:r>
      <w:proofErr w:type="spellStart"/>
      <w:r w:rsidRPr="00E27F92">
        <w:t>prevents</w:t>
      </w:r>
      <w:proofErr w:type="spellEnd"/>
      <w:r w:rsidRPr="00E27F92">
        <w:t xml:space="preserve"> </w:t>
      </w:r>
      <w:proofErr w:type="spellStart"/>
      <w:r w:rsidRPr="00E27F92">
        <w:t>the</w:t>
      </w:r>
      <w:proofErr w:type="spellEnd"/>
      <w:r w:rsidRPr="00E27F92">
        <w:t xml:space="preserve"> </w:t>
      </w:r>
      <w:proofErr w:type="spellStart"/>
      <w:r w:rsidRPr="00E27F92">
        <w:t>virtual</w:t>
      </w:r>
      <w:proofErr w:type="spellEnd"/>
      <w:r w:rsidRPr="00E27F92">
        <w:t xml:space="preserve"> </w:t>
      </w:r>
      <w:proofErr w:type="spellStart"/>
      <w:r w:rsidRPr="00E27F92">
        <w:t>servers</w:t>
      </w:r>
      <w:proofErr w:type="spellEnd"/>
      <w:r w:rsidRPr="00E27F92">
        <w:t xml:space="preserve"> </w:t>
      </w:r>
      <w:proofErr w:type="spellStart"/>
      <w:r w:rsidRPr="00E27F92">
        <w:t>from</w:t>
      </w:r>
      <w:proofErr w:type="spellEnd"/>
      <w:r w:rsidRPr="00E27F92">
        <w:t xml:space="preserve"> </w:t>
      </w:r>
      <w:proofErr w:type="spellStart"/>
      <w:r w:rsidRPr="00E27F92">
        <w:t>shutting</w:t>
      </w:r>
      <w:proofErr w:type="spellEnd"/>
      <w:r w:rsidRPr="00E27F92">
        <w:t xml:space="preserve"> </w:t>
      </w:r>
      <w:proofErr w:type="spellStart"/>
      <w:r w:rsidRPr="00E27F92">
        <w:t>down</w:t>
      </w:r>
      <w:proofErr w:type="spellEnd"/>
      <w:r w:rsidRPr="00E27F92">
        <w:t xml:space="preserve"> </w:t>
      </w:r>
      <w:proofErr w:type="spellStart"/>
      <w:r w:rsidRPr="00E27F92">
        <w:t>unexpectedly</w:t>
      </w:r>
      <w:proofErr w:type="spellEnd"/>
      <w:r w:rsidRPr="00E27F92">
        <w:t xml:space="preserve"> </w:t>
      </w:r>
      <w:proofErr w:type="spellStart"/>
      <w:r w:rsidRPr="00E27F92">
        <w:t>due</w:t>
      </w:r>
      <w:proofErr w:type="spellEnd"/>
      <w:r w:rsidRPr="00E27F92">
        <w:t xml:space="preserve"> to </w:t>
      </w:r>
      <w:proofErr w:type="spellStart"/>
      <w:r w:rsidRPr="00E27F92">
        <w:t>the</w:t>
      </w:r>
      <w:proofErr w:type="spellEnd"/>
      <w:r w:rsidRPr="00E27F92">
        <w:t xml:space="preserve"> UPS </w:t>
      </w:r>
      <w:proofErr w:type="spellStart"/>
      <w:r w:rsidRPr="00E27F92">
        <w:t>batteries</w:t>
      </w:r>
      <w:proofErr w:type="spellEnd"/>
      <w:r w:rsidRPr="00E27F92">
        <w:t xml:space="preserve"> </w:t>
      </w:r>
      <w:proofErr w:type="spellStart"/>
      <w:r w:rsidRPr="00E27F92">
        <w:t>running</w:t>
      </w:r>
      <w:proofErr w:type="spellEnd"/>
      <w:r w:rsidRPr="00E27F92">
        <w:t xml:space="preserve"> </w:t>
      </w:r>
      <w:proofErr w:type="spellStart"/>
      <w:r w:rsidRPr="00E27F92">
        <w:t>low</w:t>
      </w:r>
      <w:proofErr w:type="spellEnd"/>
      <w:r w:rsidRPr="00E27F92">
        <w:t>.</w:t>
      </w:r>
    </w:p>
    <w:p w14:paraId="0687FFB1" w14:textId="0EBF2104" w:rsidR="00341B93" w:rsidRDefault="00341B93" w:rsidP="00E27F92">
      <w:pPr>
        <w:pStyle w:val="Nezaazovannadpis"/>
      </w:pPr>
      <w:r w:rsidRPr="00341B93">
        <w:t>Čestné prohlášení</w:t>
      </w:r>
    </w:p>
    <w:p w14:paraId="2A68ED56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1665D363" w14:textId="34C73354" w:rsidR="00341B93" w:rsidRPr="00341B93" w:rsidRDefault="00341B93" w:rsidP="002570DC">
      <w:pPr>
        <w:pStyle w:val="Podpisovdek"/>
      </w:pPr>
      <w:r w:rsidRPr="00341B93">
        <w:t xml:space="preserve">V Liberci dne </w:t>
      </w:r>
      <w:r w:rsidR="00C06FF2">
        <w:fldChar w:fldCharType="begin"/>
      </w:r>
      <w:r w:rsidR="00C06FF2">
        <w:instrText xml:space="preserve"> DATE   \* MERGEFORMAT </w:instrText>
      </w:r>
      <w:r w:rsidR="00C06FF2">
        <w:fldChar w:fldCharType="separate"/>
      </w:r>
      <w:r w:rsidR="00D9335C">
        <w:rPr>
          <w:noProof/>
        </w:rPr>
        <w:t>14.3.2022</w:t>
      </w:r>
      <w:r w:rsidR="00C06FF2">
        <w:rPr>
          <w:noProof/>
        </w:rPr>
        <w:fldChar w:fldCharType="end"/>
      </w:r>
      <w:r w:rsidRPr="00341B93">
        <w:tab/>
      </w:r>
      <w:r w:rsidRPr="00341B93">
        <w:tab/>
      </w:r>
    </w:p>
    <w:p w14:paraId="5B6B39F5" w14:textId="3338421C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EB33E32594EDD34D8ECE77BA5D3DB2D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4B04C2">
            <w:t>Adam Antoš</w:t>
          </w:r>
        </w:sdtContent>
      </w:sdt>
    </w:p>
    <w:p w14:paraId="3B9B404D" w14:textId="77777777" w:rsidR="00341B93" w:rsidRDefault="00341B93" w:rsidP="002570DC">
      <w:pPr>
        <w:pStyle w:val="Jmnopodpodpisovmdkem"/>
        <w:sectPr w:rsidR="00341B93" w:rsidSect="00A758D8">
          <w:headerReference w:type="default" r:id="rId13"/>
          <w:footerReference w:type="default" r:id="rId14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DFE8AB6" w14:textId="77777777" w:rsidR="00236BCF" w:rsidRDefault="00236BCF">
          <w:pPr>
            <w:pStyle w:val="Nadpisobsahu"/>
          </w:pPr>
          <w:r>
            <w:t>Obsah</w:t>
          </w:r>
        </w:p>
        <w:p w14:paraId="5F0DC669" w14:textId="0436B25B" w:rsidR="009418CC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159168" w:history="1">
            <w:r w:rsidR="009418CC" w:rsidRPr="001A7D42">
              <w:rPr>
                <w:rStyle w:val="Hypertextovodkaz"/>
                <w:noProof/>
              </w:rPr>
              <w:t>Úvod</w:t>
            </w:r>
            <w:r w:rsidR="009418CC">
              <w:rPr>
                <w:noProof/>
                <w:webHidden/>
              </w:rPr>
              <w:tab/>
            </w:r>
            <w:r w:rsidR="009418CC">
              <w:rPr>
                <w:noProof/>
                <w:webHidden/>
              </w:rPr>
              <w:fldChar w:fldCharType="begin"/>
            </w:r>
            <w:r w:rsidR="009418CC">
              <w:rPr>
                <w:noProof/>
                <w:webHidden/>
              </w:rPr>
              <w:instrText xml:space="preserve"> PAGEREF _Toc98159168 \h </w:instrText>
            </w:r>
            <w:r w:rsidR="009418CC">
              <w:rPr>
                <w:noProof/>
                <w:webHidden/>
              </w:rPr>
            </w:r>
            <w:r w:rsidR="009418CC">
              <w:rPr>
                <w:noProof/>
                <w:webHidden/>
              </w:rPr>
              <w:fldChar w:fldCharType="separate"/>
            </w:r>
            <w:r w:rsidR="009418CC">
              <w:rPr>
                <w:noProof/>
                <w:webHidden/>
              </w:rPr>
              <w:t>1</w:t>
            </w:r>
            <w:r w:rsidR="009418CC">
              <w:rPr>
                <w:noProof/>
                <w:webHidden/>
              </w:rPr>
              <w:fldChar w:fldCharType="end"/>
            </w:r>
          </w:hyperlink>
        </w:p>
        <w:p w14:paraId="2E819C43" w14:textId="56640B27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169" w:history="1">
            <w:r w:rsidRPr="001A7D42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Celkové fungování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8251" w14:textId="01953DDF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70" w:history="1">
            <w:r w:rsidRPr="001A7D42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Scénáře pro spouštění a vypínání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3E4E" w14:textId="08F6370F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1" w:history="1">
            <w:r w:rsidRPr="001A7D42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Spouštění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3138" w14:textId="419AEBAC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2" w:history="1">
            <w:r w:rsidRPr="001A7D42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Vypínání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C06FD" w14:textId="4E897005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73" w:history="1">
            <w:r w:rsidRPr="001A7D42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Celková konfigurace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E2FD" w14:textId="6884B3D9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74" w:history="1">
            <w:r w:rsidRPr="001A7D42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Uživatelské rozhraní pro konfiguraci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DDE7" w14:textId="1B88520B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5" w:history="1">
            <w:r w:rsidRPr="001A7D42">
              <w:rPr>
                <w:rStyle w:val="Hypertextovodkaz"/>
                <w:noProof/>
              </w:rPr>
              <w:t>1.3.1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Stránka pro zobrazení stavu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A029" w14:textId="0CA87658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6" w:history="1">
            <w:r w:rsidRPr="001A7D42">
              <w:rPr>
                <w:rStyle w:val="Hypertextovodkaz"/>
                <w:noProof/>
              </w:rPr>
              <w:t>1.3.2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Konfigurace aplikace (stránka 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3C68" w14:textId="3C1C0712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7" w:history="1">
            <w:r w:rsidRPr="001A7D42">
              <w:rPr>
                <w:rStyle w:val="Hypertextovodkaz"/>
                <w:noProof/>
              </w:rPr>
              <w:t>1.3.3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Stránky pro správu seznamu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30D4" w14:textId="50F6AC87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8" w:history="1">
            <w:r w:rsidRPr="001A7D42">
              <w:rPr>
                <w:rStyle w:val="Hypertextovodkaz"/>
                <w:noProof/>
              </w:rPr>
              <w:t>1.3.4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Stránky pro virtuální servery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270E" w14:textId="1963AE4D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79" w:history="1">
            <w:r w:rsidRPr="001A7D42">
              <w:rPr>
                <w:rStyle w:val="Hypertextovodkaz"/>
                <w:noProof/>
              </w:rPr>
              <w:t>1.3.5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Stránky pro hostitelské servery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2F9B" w14:textId="26470532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80" w:history="1">
            <w:r w:rsidRPr="001A7D42">
              <w:rPr>
                <w:rStyle w:val="Hypertextovodkaz"/>
                <w:noProof/>
              </w:rPr>
              <w:t>1.3.6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44053" w14:textId="0431D54B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181" w:history="1">
            <w:r w:rsidRPr="001A7D42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8306" w14:textId="5FF39D60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82" w:history="1">
            <w:r w:rsidRPr="001A7D42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352FA" w14:textId="4E17AE77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83" w:history="1">
            <w:r w:rsidRPr="001A7D42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Problém při aktualizaci firmwaru síťového modulu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F379" w14:textId="5356B23C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184" w:history="1">
            <w:r w:rsidRPr="001A7D42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Komunikace se servery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3AB4" w14:textId="2ACE6407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85" w:history="1">
            <w:r w:rsidRPr="001A7D42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Komunikace s vCenter serverem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EBC0" w14:textId="1D708B5A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86" w:history="1">
            <w:r w:rsidRPr="001A7D42">
              <w:rPr>
                <w:rStyle w:val="Hypertextovodkaz"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Autentifikace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EEDB" w14:textId="0BC80AAC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87" w:history="1">
            <w:r w:rsidRPr="001A7D42">
              <w:rPr>
                <w:rStyle w:val="Hypertextovodkaz"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Získání seznamu virtuálních serverů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13B0" w14:textId="7DE1A648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88" w:history="1">
            <w:r w:rsidRPr="001A7D42">
              <w:rPr>
                <w:rStyle w:val="Hypertextovodkaz"/>
                <w:noProof/>
              </w:rPr>
              <w:t>3.1.3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Ovládání napájení jednotlivých virtuálních serverů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0F64" w14:textId="13B76554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89" w:history="1">
            <w:r w:rsidRPr="001A7D42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Komunikace s fyzickými servery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61F9" w14:textId="5ABFD032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90" w:history="1">
            <w:r w:rsidRPr="001A7D42">
              <w:rPr>
                <w:rStyle w:val="Hypertextovodkaz"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Komunikace s 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53DA2" w14:textId="34AD9568" w:rsidR="009418CC" w:rsidRDefault="009418CC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159191" w:history="1">
            <w:r w:rsidRPr="001A7D42">
              <w:rPr>
                <w:rStyle w:val="Hypertextovodkaz"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Komunikace se systémem VMWare vSphere ESXi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6830" w14:textId="55C1BCDF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192" w:history="1">
            <w:r w:rsidRPr="001A7D42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D6BA" w14:textId="31B71A55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3" w:history="1">
            <w:r w:rsidRPr="001A7D42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práci s databází (DbService)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5684" w14:textId="654D746C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4" w:history="1">
            <w:r w:rsidRPr="001A7D42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e-mailové notifikace (MailService)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E198" w14:textId="129B329F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5" w:history="1">
            <w:r w:rsidRPr="001A7D42">
              <w:rPr>
                <w:rStyle w:val="Hypertextovodkaz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definici scénářů (ScenarioService)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3D51" w14:textId="14DC377F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6" w:history="1">
            <w:r w:rsidRPr="001A7D42">
              <w:rPr>
                <w:rStyle w:val="Hypertextovodkaz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práci s UPS (UPSService)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40FA3" w14:textId="57DC2F65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7" w:history="1">
            <w:r w:rsidRPr="001A7D42">
              <w:rPr>
                <w:rStyle w:val="Hypertextovodkaz"/>
                <w:noProof/>
              </w:rPr>
              <w:t>4.5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práci s virtuálními servery (VMService)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B76F" w14:textId="2346FA46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198" w:history="1">
            <w:r w:rsidRPr="001A7D42">
              <w:rPr>
                <w:rStyle w:val="Hypertextovodkaz"/>
                <w:noProof/>
              </w:rPr>
              <w:t>4.6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Služba pro práci s fyzickými servery (ServerService)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E149" w14:textId="106EC18D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199" w:history="1">
            <w:r w:rsidRPr="001A7D42">
              <w:rPr>
                <w:rStyle w:val="Hypertextovodkaz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Logování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7DB2" w14:textId="642C9EC9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200" w:history="1">
            <w:r w:rsidRPr="001A7D42">
              <w:rPr>
                <w:rStyle w:val="Hypertextovodkaz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Logování stavů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ED6C7" w14:textId="209FF143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201" w:history="1">
            <w:r w:rsidRPr="001A7D42">
              <w:rPr>
                <w:rStyle w:val="Hypertextovodkaz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Logování stavů serverů a celého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6437" w14:textId="0E472ACC" w:rsidR="009418CC" w:rsidRDefault="009418CC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159202" w:history="1">
            <w:r w:rsidRPr="001A7D42">
              <w:rPr>
                <w:rStyle w:val="Hypertextovodkaz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Nasazení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563E" w14:textId="4F62AB34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203" w:history="1">
            <w:r w:rsidRPr="001A7D42">
              <w:rPr>
                <w:rStyle w:val="Hypertextovodkaz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Konfigurace před nasazením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4E36" w14:textId="786C57DB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204" w:history="1">
            <w:r w:rsidRPr="001A7D42">
              <w:rPr>
                <w:rStyle w:val="Hypertextovodkaz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Vlastní nasazení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1E40" w14:textId="4088FCC7" w:rsidR="009418CC" w:rsidRDefault="009418CC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159205" w:history="1">
            <w:r w:rsidRPr="001A7D42">
              <w:rPr>
                <w:rStyle w:val="Hypertextovodkaz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1A7D42">
              <w:rPr>
                <w:rStyle w:val="Hypertextovodkaz"/>
                <w:noProof/>
              </w:rPr>
              <w:t>Ladění a testování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2C4F" w14:textId="6D6EB7DA" w:rsidR="009418CC" w:rsidRDefault="009418CC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159206" w:history="1">
            <w:r w:rsidRPr="001A7D42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688E0" w14:textId="375986B9" w:rsidR="009418CC" w:rsidRDefault="009418CC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159207" w:history="1">
            <w:r w:rsidRPr="001A7D42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B95C" w14:textId="075801E7" w:rsidR="009418CC" w:rsidRDefault="009418CC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159208" w:history="1">
            <w:r w:rsidRPr="001A7D42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D0345" w14:textId="2773B321" w:rsidR="009418CC" w:rsidRDefault="009418CC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159209" w:history="1">
            <w:r w:rsidRPr="001A7D42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9F97E" w14:textId="4EB349DA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4BA5491D" w14:textId="77777777" w:rsidR="00236BCF" w:rsidRDefault="00236BCF" w:rsidP="00236BCF">
      <w:pPr>
        <w:pStyle w:val="Nadpisobsahu"/>
        <w:sectPr w:rsidR="00236BC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EF2BE92" w14:textId="26FCA33C" w:rsidR="00341B93" w:rsidRDefault="00A758D8" w:rsidP="00B06BFF">
      <w:pPr>
        <w:pStyle w:val="Neslovannadpis"/>
      </w:pPr>
      <w:bookmarkStart w:id="1" w:name="_Toc86047591"/>
      <w:bookmarkStart w:id="2" w:name="_Toc86055198"/>
      <w:bookmarkStart w:id="3" w:name="_Toc98159168"/>
      <w:r w:rsidRPr="00B06BFF">
        <w:lastRenderedPageBreak/>
        <w:t>Úvod</w:t>
      </w:r>
      <w:bookmarkEnd w:id="1"/>
      <w:bookmarkEnd w:id="2"/>
      <w:bookmarkEnd w:id="3"/>
    </w:p>
    <w:p w14:paraId="450EEB0C" w14:textId="0C0EF711" w:rsidR="007E27F5" w:rsidRDefault="008022AB" w:rsidP="008652D5">
      <w:pPr>
        <w:pStyle w:val="Sta"/>
        <w:rPr>
          <w:rFonts w:cstheme="minorHAnsi"/>
        </w:rPr>
      </w:pPr>
      <w:r>
        <w:rPr>
          <w:lang w:eastAsia="en-US"/>
        </w:rPr>
        <w:t>Důvodem vznik</w:t>
      </w:r>
      <w:r w:rsidR="0074639E">
        <w:rPr>
          <w:lang w:eastAsia="en-US"/>
        </w:rPr>
        <w:t>u</w:t>
      </w:r>
      <w:r>
        <w:rPr>
          <w:lang w:eastAsia="en-US"/>
        </w:rPr>
        <w:t xml:space="preserve"> této práce je</w:t>
      </w:r>
      <w:r w:rsidR="0074639E">
        <w:rPr>
          <w:lang w:eastAsia="en-US"/>
        </w:rPr>
        <w:t xml:space="preserve"> </w:t>
      </w:r>
      <w:r w:rsidR="00DB7179">
        <w:rPr>
          <w:lang w:eastAsia="en-US"/>
        </w:rPr>
        <w:t xml:space="preserve">řízení </w:t>
      </w:r>
      <w:r w:rsidR="00F3487E">
        <w:rPr>
          <w:lang w:eastAsia="en-US"/>
        </w:rPr>
        <w:t>napájení virtuálních serverů Městského úřadu v</w:t>
      </w:r>
      <w:r w:rsidR="0034092D">
        <w:rPr>
          <w:lang w:eastAsia="en-US"/>
        </w:rPr>
        <w:t> </w:t>
      </w:r>
      <w:r w:rsidR="00F3487E">
        <w:rPr>
          <w:lang w:eastAsia="en-US"/>
        </w:rPr>
        <w:t>Semilech</w:t>
      </w:r>
      <w:r w:rsidR="0034092D">
        <w:rPr>
          <w:lang w:eastAsia="en-US"/>
        </w:rPr>
        <w:t>, které je nyní řešeno nevyhovujícím způsobem</w:t>
      </w:r>
      <w:r w:rsidR="00AA1530">
        <w:rPr>
          <w:lang w:eastAsia="en-US"/>
        </w:rPr>
        <w:t xml:space="preserve"> pomocí </w:t>
      </w:r>
      <w:proofErr w:type="spellStart"/>
      <w:r w:rsidR="00AA1530">
        <w:rPr>
          <w:lang w:eastAsia="en-US"/>
        </w:rPr>
        <w:t>powershellových</w:t>
      </w:r>
      <w:proofErr w:type="spellEnd"/>
      <w:r w:rsidR="00AA1530">
        <w:rPr>
          <w:lang w:eastAsia="en-US"/>
        </w:rPr>
        <w:t xml:space="preserve"> skriptů</w:t>
      </w:r>
      <w:r w:rsidR="003564A8">
        <w:rPr>
          <w:lang w:eastAsia="en-US"/>
        </w:rPr>
        <w:t>. Což má nedostatek především v</w:t>
      </w:r>
      <w:r w:rsidR="00A24F7A">
        <w:rPr>
          <w:lang w:eastAsia="en-US"/>
        </w:rPr>
        <w:t> případě,</w:t>
      </w:r>
      <w:r w:rsidR="003564A8">
        <w:rPr>
          <w:lang w:eastAsia="en-US"/>
        </w:rPr>
        <w:t xml:space="preserve"> </w:t>
      </w:r>
      <w:r w:rsidR="00DE0350">
        <w:rPr>
          <w:rFonts w:cstheme="minorHAnsi"/>
        </w:rPr>
        <w:t>k</w:t>
      </w:r>
      <w:r w:rsidR="00DE0350" w:rsidRPr="00A9629B">
        <w:rPr>
          <w:rFonts w:cstheme="minorHAnsi"/>
        </w:rPr>
        <w:t>dyž se vypínací skript spustí</w:t>
      </w:r>
      <w:r w:rsidR="00EF7D6E">
        <w:rPr>
          <w:rFonts w:cstheme="minorHAnsi"/>
        </w:rPr>
        <w:t xml:space="preserve"> na základě povelu</w:t>
      </w:r>
      <w:r w:rsidR="00E27F92">
        <w:rPr>
          <w:rFonts w:cstheme="minorHAnsi"/>
        </w:rPr>
        <w:t xml:space="preserve"> od</w:t>
      </w:r>
      <w:r w:rsidR="00EF7D6E">
        <w:rPr>
          <w:rFonts w:cstheme="minorHAnsi"/>
        </w:rPr>
        <w:t xml:space="preserve"> SW pro monitoring UPS (HPE </w:t>
      </w:r>
      <w:proofErr w:type="spellStart"/>
      <w:r w:rsidR="00EF7D6E">
        <w:rPr>
          <w:rFonts w:cstheme="minorHAnsi"/>
        </w:rPr>
        <w:t>Power</w:t>
      </w:r>
      <w:proofErr w:type="spellEnd"/>
      <w:r w:rsidR="00EF7D6E">
        <w:rPr>
          <w:rFonts w:cstheme="minorHAnsi"/>
        </w:rPr>
        <w:t xml:space="preserve"> </w:t>
      </w:r>
      <w:proofErr w:type="spellStart"/>
      <w:r w:rsidR="00EF7D6E">
        <w:rPr>
          <w:rFonts w:cstheme="minorHAnsi"/>
        </w:rPr>
        <w:t>Protector</w:t>
      </w:r>
      <w:proofErr w:type="spellEnd"/>
      <w:r w:rsidR="00EF7D6E">
        <w:rPr>
          <w:rFonts w:cstheme="minorHAnsi"/>
        </w:rPr>
        <w:t>)</w:t>
      </w:r>
      <w:r w:rsidR="00DE0350" w:rsidRPr="00A9629B">
        <w:rPr>
          <w:rFonts w:cstheme="minorHAnsi"/>
        </w:rPr>
        <w:t xml:space="preserve">, tak již nejde zastavit, a i když mezitím výpadek proudu </w:t>
      </w:r>
      <w:proofErr w:type="gramStart"/>
      <w:r w:rsidR="00DE0350" w:rsidRPr="00A9629B">
        <w:rPr>
          <w:rFonts w:cstheme="minorHAnsi"/>
        </w:rPr>
        <w:t>skončí</w:t>
      </w:r>
      <w:proofErr w:type="gramEnd"/>
      <w:r w:rsidR="00DE0350" w:rsidRPr="00A9629B">
        <w:rPr>
          <w:rFonts w:cstheme="minorHAnsi"/>
        </w:rPr>
        <w:t xml:space="preserve">, tak se servery vypnou. Následné zapnutí serverů je při tomto řešení velmi zdlouhavé (skript musí proběhnout opakovaně) a informační systémy úřadu jsou po dlouhou dobu nefunkční. Rovněž nelze řídit dobu, po které se servery začnou vypínat v závislosti na aktuálním vytížení serverů. V praxi tedy může výpadek proudu, který přesáhne o pár sekund nastavený čas zahájení vypínání serverů způsobit </w:t>
      </w:r>
      <w:r w:rsidR="008652D5">
        <w:rPr>
          <w:rFonts w:cstheme="minorHAnsi"/>
        </w:rPr>
        <w:t xml:space="preserve">hodinový </w:t>
      </w:r>
      <w:r w:rsidR="00DE0350" w:rsidRPr="00A9629B">
        <w:rPr>
          <w:rFonts w:cstheme="minorHAnsi"/>
        </w:rPr>
        <w:t>výpadek informačních systémů úřadu.</w:t>
      </w:r>
    </w:p>
    <w:p w14:paraId="2F4D3AB8" w14:textId="3C06525B" w:rsidR="00585AAE" w:rsidRDefault="00541199" w:rsidP="00A01108">
      <w:pPr>
        <w:pStyle w:val="Sta"/>
        <w:rPr>
          <w:lang w:eastAsia="en-US"/>
        </w:rPr>
      </w:pPr>
      <w:r>
        <w:rPr>
          <w:lang w:eastAsia="en-US"/>
        </w:rPr>
        <w:t xml:space="preserve">Proto </w:t>
      </w:r>
      <w:r w:rsidR="00062D7C">
        <w:rPr>
          <w:lang w:eastAsia="en-US"/>
        </w:rPr>
        <w:t>jsem se rozhodl</w:t>
      </w:r>
      <w:r>
        <w:rPr>
          <w:lang w:eastAsia="en-US"/>
        </w:rPr>
        <w:t xml:space="preserve"> vytvořit aplikaci, která bude</w:t>
      </w:r>
      <w:r w:rsidR="00062D7C">
        <w:rPr>
          <w:lang w:eastAsia="en-US"/>
        </w:rPr>
        <w:t xml:space="preserve"> pravidelně</w:t>
      </w:r>
      <w:r>
        <w:rPr>
          <w:lang w:eastAsia="en-US"/>
        </w:rPr>
        <w:t xml:space="preserve"> </w:t>
      </w:r>
      <w:r w:rsidR="00C4573C">
        <w:rPr>
          <w:lang w:eastAsia="en-US"/>
        </w:rPr>
        <w:t xml:space="preserve">kontrolovat </w:t>
      </w:r>
      <w:r w:rsidR="00062D7C">
        <w:rPr>
          <w:lang w:eastAsia="en-US"/>
        </w:rPr>
        <w:t>stav napájení UPS a dle těchto dat řídit</w:t>
      </w:r>
      <w:r w:rsidR="009D6D58">
        <w:rPr>
          <w:lang w:eastAsia="en-US"/>
        </w:rPr>
        <w:t xml:space="preserve"> běh virtuálních serverů a </w:t>
      </w:r>
      <w:r w:rsidR="00BB3073">
        <w:rPr>
          <w:lang w:eastAsia="en-US"/>
        </w:rPr>
        <w:t>diskových polí, která jsou rovněž realizována virtuálně</w:t>
      </w:r>
      <w:r w:rsidR="00967E2B">
        <w:rPr>
          <w:lang w:eastAsia="en-US"/>
        </w:rPr>
        <w:t xml:space="preserve"> (HPE </w:t>
      </w:r>
      <w:proofErr w:type="spellStart"/>
      <w:r w:rsidR="00967E2B">
        <w:rPr>
          <w:lang w:eastAsia="en-US"/>
        </w:rPr>
        <w:t>Store</w:t>
      </w:r>
      <w:proofErr w:type="spellEnd"/>
      <w:r w:rsidR="00967E2B">
        <w:rPr>
          <w:lang w:eastAsia="en-US"/>
        </w:rPr>
        <w:t xml:space="preserve"> </w:t>
      </w:r>
      <w:proofErr w:type="spellStart"/>
      <w:r w:rsidR="00967E2B">
        <w:rPr>
          <w:lang w:eastAsia="en-US"/>
        </w:rPr>
        <w:t>Vitrual</w:t>
      </w:r>
      <w:proofErr w:type="spellEnd"/>
      <w:r w:rsidR="00967E2B">
        <w:rPr>
          <w:lang w:eastAsia="en-US"/>
        </w:rPr>
        <w:t>)</w:t>
      </w:r>
      <w:r w:rsidR="00BB3073">
        <w:rPr>
          <w:lang w:eastAsia="en-US"/>
        </w:rPr>
        <w:t>.</w:t>
      </w:r>
      <w:r w:rsidR="00747B87">
        <w:rPr>
          <w:lang w:eastAsia="en-US"/>
        </w:rPr>
        <w:t xml:space="preserve"> Aplikace </w:t>
      </w:r>
      <w:r w:rsidR="00967E2B">
        <w:rPr>
          <w:lang w:eastAsia="en-US"/>
        </w:rPr>
        <w:t xml:space="preserve">bude implementována a provozována </w:t>
      </w:r>
      <w:r w:rsidR="00747B87">
        <w:rPr>
          <w:lang w:eastAsia="en-US"/>
        </w:rPr>
        <w:t xml:space="preserve">na nezávislém </w:t>
      </w:r>
      <w:r w:rsidR="00EE09B9">
        <w:rPr>
          <w:lang w:eastAsia="en-US"/>
        </w:rPr>
        <w:t xml:space="preserve">mini </w:t>
      </w:r>
      <w:r w:rsidR="00747B87">
        <w:rPr>
          <w:lang w:eastAsia="en-US"/>
        </w:rPr>
        <w:t>PC</w:t>
      </w:r>
      <w:r w:rsidR="00EE09B9">
        <w:rPr>
          <w:lang w:eastAsia="en-US"/>
        </w:rPr>
        <w:t xml:space="preserve"> (</w:t>
      </w:r>
      <w:r w:rsidR="00967E2B">
        <w:rPr>
          <w:lang w:eastAsia="en-US"/>
        </w:rPr>
        <w:t>I</w:t>
      </w:r>
      <w:r w:rsidR="00EE09B9">
        <w:rPr>
          <w:lang w:eastAsia="en-US"/>
        </w:rPr>
        <w:t>ntel NUC)</w:t>
      </w:r>
      <w:r w:rsidR="00747B87">
        <w:rPr>
          <w:lang w:eastAsia="en-US"/>
        </w:rPr>
        <w:t xml:space="preserve"> </w:t>
      </w:r>
      <w:r w:rsidR="00EE09B9">
        <w:rPr>
          <w:lang w:eastAsia="en-US"/>
        </w:rPr>
        <w:t xml:space="preserve">napájeném </w:t>
      </w:r>
      <w:r w:rsidR="00747B87">
        <w:rPr>
          <w:lang w:eastAsia="en-US"/>
        </w:rPr>
        <w:t>nezávisl</w:t>
      </w:r>
      <w:r w:rsidR="00EE09B9">
        <w:rPr>
          <w:lang w:eastAsia="en-US"/>
        </w:rPr>
        <w:t>ou</w:t>
      </w:r>
      <w:r w:rsidR="00747B87">
        <w:rPr>
          <w:lang w:eastAsia="en-US"/>
        </w:rPr>
        <w:t xml:space="preserve"> UP</w:t>
      </w:r>
      <w:r w:rsidR="00546D41">
        <w:rPr>
          <w:lang w:eastAsia="en-US"/>
        </w:rPr>
        <w:t>S</w:t>
      </w:r>
      <w:r w:rsidR="007277CC">
        <w:rPr>
          <w:lang w:eastAsia="en-US"/>
        </w:rPr>
        <w:t xml:space="preserve">. </w:t>
      </w:r>
      <w:r w:rsidR="007277CC" w:rsidRPr="007277CC">
        <w:rPr>
          <w:lang w:eastAsia="en-US"/>
        </w:rPr>
        <w:t>Pro komunikaci s</w:t>
      </w:r>
      <w:r w:rsidR="00EE09B9">
        <w:rPr>
          <w:lang w:eastAsia="en-US"/>
        </w:rPr>
        <w:t>e serverovými</w:t>
      </w:r>
      <w:r w:rsidR="007277CC" w:rsidRPr="007277CC">
        <w:rPr>
          <w:lang w:eastAsia="en-US"/>
        </w:rPr>
        <w:t xml:space="preserve"> UPS bude využit</w:t>
      </w:r>
      <w:r w:rsidR="00A01108">
        <w:rPr>
          <w:lang w:eastAsia="en-US"/>
        </w:rPr>
        <w:t>o</w:t>
      </w:r>
      <w:r w:rsidR="007277CC" w:rsidRPr="007277CC">
        <w:rPr>
          <w:lang w:eastAsia="en-US"/>
        </w:rPr>
        <w:t xml:space="preserve"> standardizované rozhraní SNMP. Pro komunikaci s virtuálním </w:t>
      </w:r>
      <w:r w:rsidR="00B04F99">
        <w:rPr>
          <w:lang w:eastAsia="en-US"/>
        </w:rPr>
        <w:t xml:space="preserve">serverem </w:t>
      </w:r>
      <w:proofErr w:type="spellStart"/>
      <w:r w:rsidR="00B04F99">
        <w:rPr>
          <w:lang w:eastAsia="en-US"/>
        </w:rPr>
        <w:t>VMWare</w:t>
      </w:r>
      <w:proofErr w:type="spellEnd"/>
      <w:r w:rsidR="00B04F99">
        <w:rPr>
          <w:lang w:eastAsia="en-US"/>
        </w:rPr>
        <w:t xml:space="preserve"> </w:t>
      </w:r>
      <w:proofErr w:type="spellStart"/>
      <w:r w:rsidR="00B04F99">
        <w:rPr>
          <w:lang w:eastAsia="en-US"/>
        </w:rPr>
        <w:t>vCenter</w:t>
      </w:r>
      <w:proofErr w:type="spellEnd"/>
      <w:r w:rsidR="00B04F99">
        <w:rPr>
          <w:lang w:eastAsia="en-US"/>
        </w:rPr>
        <w:t>, který řídí obsluhu virtuálních serverů na obou fyzických serverech,</w:t>
      </w:r>
      <w:r w:rsidR="007277CC" w:rsidRPr="007277CC">
        <w:rPr>
          <w:lang w:eastAsia="en-US"/>
        </w:rPr>
        <w:t xml:space="preserve"> bude využito REST API rozhraní </w:t>
      </w:r>
      <w:proofErr w:type="spellStart"/>
      <w:r w:rsidR="007277CC" w:rsidRPr="007277CC">
        <w:rPr>
          <w:lang w:eastAsia="en-US"/>
        </w:rPr>
        <w:t>vRealize</w:t>
      </w:r>
      <w:proofErr w:type="spellEnd"/>
      <w:r w:rsidR="007277CC" w:rsidRPr="007277CC">
        <w:rPr>
          <w:lang w:eastAsia="en-US"/>
        </w:rPr>
        <w:t xml:space="preserve"> </w:t>
      </w:r>
      <w:proofErr w:type="spellStart"/>
      <w:r w:rsidR="007277CC" w:rsidRPr="007277CC">
        <w:rPr>
          <w:lang w:eastAsia="en-US"/>
        </w:rPr>
        <w:t>Automation</w:t>
      </w:r>
      <w:proofErr w:type="spellEnd"/>
      <w:r w:rsidR="007277CC" w:rsidRPr="007277CC">
        <w:rPr>
          <w:lang w:eastAsia="en-US"/>
        </w:rPr>
        <w:t>.</w:t>
      </w:r>
      <w:r w:rsidR="00FA1685">
        <w:rPr>
          <w:lang w:eastAsia="en-US"/>
        </w:rPr>
        <w:t xml:space="preserve"> </w:t>
      </w:r>
      <w:r w:rsidR="00A01108">
        <w:rPr>
          <w:lang w:eastAsia="en-US"/>
        </w:rPr>
        <w:t xml:space="preserve">Pro ovládání základních </w:t>
      </w:r>
      <w:r w:rsidR="003170E1">
        <w:rPr>
          <w:lang w:eastAsia="en-US"/>
        </w:rPr>
        <w:t xml:space="preserve">funkcí </w:t>
      </w:r>
      <w:r w:rsidR="005C6844">
        <w:rPr>
          <w:lang w:eastAsia="en-US"/>
        </w:rPr>
        <w:t>fyzických serverů bude využit</w:t>
      </w:r>
      <w:r w:rsidR="00EE09B9">
        <w:rPr>
          <w:lang w:eastAsia="en-US"/>
        </w:rPr>
        <w:t>o</w:t>
      </w:r>
      <w:r w:rsidR="005C6844">
        <w:rPr>
          <w:lang w:eastAsia="en-US"/>
        </w:rPr>
        <w:t xml:space="preserve"> </w:t>
      </w:r>
      <w:r w:rsidR="00EE09B9">
        <w:rPr>
          <w:lang w:eastAsia="en-US"/>
        </w:rPr>
        <w:t xml:space="preserve">REST API </w:t>
      </w:r>
      <w:r w:rsidR="005C6844">
        <w:rPr>
          <w:lang w:eastAsia="en-US"/>
        </w:rPr>
        <w:t xml:space="preserve">rozhraní </w:t>
      </w:r>
      <w:r w:rsidR="00EE09B9">
        <w:rPr>
          <w:lang w:eastAsia="en-US"/>
        </w:rPr>
        <w:t xml:space="preserve">HPE </w:t>
      </w:r>
      <w:proofErr w:type="spellStart"/>
      <w:r w:rsidR="00EE09B9">
        <w:rPr>
          <w:lang w:eastAsia="en-US"/>
        </w:rPr>
        <w:t>iLO</w:t>
      </w:r>
      <w:proofErr w:type="spellEnd"/>
      <w:r w:rsidR="005C6844">
        <w:rPr>
          <w:lang w:eastAsia="en-US"/>
        </w:rPr>
        <w:t>.</w:t>
      </w:r>
    </w:p>
    <w:p w14:paraId="2B785929" w14:textId="4756669E" w:rsidR="008B20AC" w:rsidRPr="007E27F5" w:rsidRDefault="008B20AC" w:rsidP="008B20AC">
      <w:pPr>
        <w:pStyle w:val="Sta"/>
        <w:rPr>
          <w:lang w:eastAsia="en-US"/>
        </w:rPr>
      </w:pPr>
      <w:r>
        <w:rPr>
          <w:lang w:eastAsia="en-US"/>
        </w:rPr>
        <w:t xml:space="preserve">Zdrojový kód této aplikace je umístěn ve </w:t>
      </w:r>
      <w:proofErr w:type="spellStart"/>
      <w:r>
        <w:rPr>
          <w:lang w:eastAsia="en-US"/>
        </w:rPr>
        <w:t>verzovacím</w:t>
      </w:r>
      <w:proofErr w:type="spellEnd"/>
      <w:r>
        <w:rPr>
          <w:lang w:eastAsia="en-US"/>
        </w:rPr>
        <w:t xml:space="preserve"> systému GitHub na adrese: </w:t>
      </w:r>
      <w:hyperlink r:id="rId15" w:history="1">
        <w:r w:rsidRPr="00AA1591">
          <w:rPr>
            <w:rStyle w:val="Hypertextovodkaz"/>
            <w:lang w:eastAsia="en-US"/>
          </w:rPr>
          <w:t>https://github.com/pslib-cz/MP2021-22_Antos-Adam_Aplikace-pro-spravu-a-monitoring-napajeni-virtualnich-serveru</w:t>
        </w:r>
      </w:hyperlink>
      <w:r>
        <w:rPr>
          <w:lang w:eastAsia="en-US"/>
        </w:rPr>
        <w:t>.</w:t>
      </w:r>
    </w:p>
    <w:p w14:paraId="24946780" w14:textId="1D835D68" w:rsidR="00A758D8" w:rsidRDefault="008E1097" w:rsidP="001860A3">
      <w:pPr>
        <w:pStyle w:val="Nadpis1"/>
      </w:pPr>
      <w:bookmarkStart w:id="4" w:name="_Toc98159169"/>
      <w:r>
        <w:lastRenderedPageBreak/>
        <w:t>Celkové fungování aplikace</w:t>
      </w:r>
      <w:bookmarkEnd w:id="4"/>
    </w:p>
    <w:p w14:paraId="6C534FF8" w14:textId="455D6EB2" w:rsidR="00566029" w:rsidRDefault="00726DB4" w:rsidP="00D06100">
      <w:r>
        <w:t xml:space="preserve">Tato aplikace je navržená </w:t>
      </w:r>
      <w:r w:rsidR="00BE06A6">
        <w:t xml:space="preserve">pro </w:t>
      </w:r>
      <w:r w:rsidR="00E81645">
        <w:t>řízení,</w:t>
      </w:r>
      <w:r w:rsidR="00BE06A6">
        <w:t xml:space="preserve"> a především kontrolu napájení virtuálních serverů</w:t>
      </w:r>
      <w:r w:rsidR="00FB11D1">
        <w:t xml:space="preserve">, data o stavu jednotlivých UPS jsou vyčítána pomocí protokolu SNMP a unikátních </w:t>
      </w:r>
      <w:r w:rsidR="00AC29CC">
        <w:t>OID</w:t>
      </w:r>
      <w:r w:rsidR="00D42005">
        <w:t>, která se dají definovat v grafickém prostředí aplikace</w:t>
      </w:r>
      <w:r w:rsidR="006A177D">
        <w:t xml:space="preserve"> (stejně jako jednotlivé UPS), v případě </w:t>
      </w:r>
      <w:r w:rsidR="00B168D5">
        <w:t>potřeby jsou volány metody pro práci s virtuálními servery</w:t>
      </w:r>
      <w:r w:rsidR="00D22A12">
        <w:t xml:space="preserve"> nebo jednotlivými </w:t>
      </w:r>
      <w:proofErr w:type="spellStart"/>
      <w:r w:rsidR="00D22A12">
        <w:t>ESXi</w:t>
      </w:r>
      <w:proofErr w:type="spellEnd"/>
      <w:r w:rsidR="00D22A12">
        <w:t xml:space="preserve"> </w:t>
      </w:r>
      <w:r w:rsidR="00AC29CC">
        <w:t xml:space="preserve">host </w:t>
      </w:r>
      <w:r w:rsidR="00D22A12">
        <w:t>servery.</w:t>
      </w:r>
      <w:r w:rsidR="009A2E02">
        <w:t xml:space="preserve"> Aplikace umožňuje také </w:t>
      </w:r>
      <w:r w:rsidR="009B69CE">
        <w:t>zobrazení dat o UPS ve svém grafickém rozhraní, případně možnost ručního ovládání serverů.</w:t>
      </w:r>
      <w:r w:rsidR="00BE06A6">
        <w:t xml:space="preserve"> </w:t>
      </w:r>
    </w:p>
    <w:p w14:paraId="532FDF51" w14:textId="07018E49" w:rsidR="00566029" w:rsidRDefault="00770ADE" w:rsidP="00135A62">
      <w:pPr>
        <w:pStyle w:val="Nadpis2"/>
      </w:pPr>
      <w:bookmarkStart w:id="5" w:name="_Toc98159170"/>
      <w:r>
        <w:t>Scénáře pro spouštění a vypínání</w:t>
      </w:r>
      <w:bookmarkEnd w:id="5"/>
    </w:p>
    <w:p w14:paraId="61BC46BB" w14:textId="07DD273E" w:rsidR="00207AD1" w:rsidRPr="00207AD1" w:rsidRDefault="00207AD1" w:rsidP="00207AD1">
      <w:r>
        <w:t xml:space="preserve">Hlavní výhodou těchto scénářů je oproti původnímu řešení </w:t>
      </w:r>
      <w:r w:rsidR="004705E9">
        <w:t>možnost zastavit spouštění nebo start, např. servery se začnou vypínat z důvodu déle trvajícího výpadku elektřiny</w:t>
      </w:r>
      <w:r w:rsidR="0042144A">
        <w:t xml:space="preserve">, ale při vypnutí </w:t>
      </w:r>
      <w:r w:rsidR="00AC29CC">
        <w:t xml:space="preserve">několika </w:t>
      </w:r>
      <w:r w:rsidR="0042144A">
        <w:t>virtuálních server</w:t>
      </w:r>
      <w:r w:rsidR="001406F4">
        <w:t>ů se dodávka elektri</w:t>
      </w:r>
      <w:r w:rsidR="001B4EAA">
        <w:t xml:space="preserve">ckého proudu obnoví, což by ve stávajícím řešení nemělo vliv </w:t>
      </w:r>
      <w:r w:rsidR="00E4717F">
        <w:t xml:space="preserve">na již </w:t>
      </w:r>
      <w:r w:rsidR="00161734">
        <w:t>běžící</w:t>
      </w:r>
      <w:r w:rsidR="00E4717F">
        <w:t xml:space="preserve"> skript, takže by se všechny servery vypnuly.</w:t>
      </w:r>
      <w:r w:rsidR="001F7A6A">
        <w:t xml:space="preserve"> Tato aplikace ale před ukonč</w:t>
      </w:r>
      <w:r w:rsidR="00045D69">
        <w:t>e</w:t>
      </w:r>
      <w:r w:rsidR="00621CE9">
        <w:t>ním jednotlivých serverů kontroluje</w:t>
      </w:r>
      <w:r w:rsidR="00161734">
        <w:t xml:space="preserve"> pomocí SNMP dotazu </w:t>
      </w:r>
      <w:r w:rsidR="00AC29CC">
        <w:t xml:space="preserve">stav </w:t>
      </w:r>
      <w:r w:rsidR="00161734">
        <w:t>UPS</w:t>
      </w:r>
      <w:r w:rsidR="00CA0B01">
        <w:t xml:space="preserve"> a</w:t>
      </w:r>
      <w:r w:rsidR="005C2440">
        <w:t xml:space="preserve"> v</w:t>
      </w:r>
      <w:r w:rsidR="00CA0B01">
        <w:t xml:space="preserve"> případě změny a dostatečné kapacity baterií </w:t>
      </w:r>
      <w:r w:rsidR="00FC5BAC">
        <w:t>volá opačnou</w:t>
      </w:r>
      <w:r w:rsidR="00864F1F">
        <w:t xml:space="preserve"> metodu</w:t>
      </w:r>
      <w:r w:rsidR="00FC5BAC">
        <w:t xml:space="preserve"> spuštění, případně vypnutí (dle aktuálně probíhající operace)</w:t>
      </w:r>
      <w:r w:rsidR="0093038E">
        <w:t>.</w:t>
      </w:r>
    </w:p>
    <w:p w14:paraId="6E971AF0" w14:textId="6EE1A085" w:rsidR="00566029" w:rsidRDefault="00770ADE" w:rsidP="00AB249E">
      <w:pPr>
        <w:pStyle w:val="Nadpis3"/>
      </w:pPr>
      <w:bookmarkStart w:id="6" w:name="_Toc98159171"/>
      <w:r>
        <w:t>Spouštění</w:t>
      </w:r>
      <w:bookmarkEnd w:id="6"/>
    </w:p>
    <w:p w14:paraId="60D810D8" w14:textId="7A89BB6E" w:rsidR="00AB249E" w:rsidRPr="00AB249E" w:rsidRDefault="00AB249E" w:rsidP="00AB249E">
      <w:r>
        <w:t>V případě spouštění</w:t>
      </w:r>
      <w:r w:rsidR="001206BE">
        <w:t xml:space="preserve"> je nejprve nutné zkontrolovat, zda </w:t>
      </w:r>
      <w:r w:rsidR="008E0994">
        <w:t>mají UPS dostatečnou kapacitu pro</w:t>
      </w:r>
      <w:r w:rsidR="00C15EC2">
        <w:t xml:space="preserve"> spuštění, případně </w:t>
      </w:r>
      <w:r w:rsidR="00AC29CC">
        <w:t xml:space="preserve">i pro </w:t>
      </w:r>
      <w:r w:rsidR="00C15EC2">
        <w:t>vypnutí</w:t>
      </w:r>
      <w:r w:rsidR="008867B4">
        <w:t xml:space="preserve"> v případě dalšího výp</w:t>
      </w:r>
      <w:r w:rsidR="008867B4" w:rsidRPr="00873AAF">
        <w:t>adku elektřiny.</w:t>
      </w:r>
      <w:r w:rsidR="00E27F92" w:rsidRPr="00873AAF">
        <w:t xml:space="preserve"> </w:t>
      </w:r>
      <w:r w:rsidR="00873AAF">
        <w:t xml:space="preserve">Hostitelské </w:t>
      </w:r>
      <w:r w:rsidR="00F26799" w:rsidRPr="00873AAF">
        <w:t>servery</w:t>
      </w:r>
      <w:r w:rsidR="00873AAF">
        <w:t xml:space="preserve"> </w:t>
      </w:r>
      <w:proofErr w:type="spellStart"/>
      <w:r w:rsidR="00873AAF">
        <w:t>ESXi</w:t>
      </w:r>
      <w:proofErr w:type="spellEnd"/>
      <w:r w:rsidR="00F26799" w:rsidRPr="00873AAF">
        <w:t xml:space="preserve"> by se měly spouštět automaticky po spuštění UPS, ale vzhledem k tomu, že může nastat stav, kdy se servery vypnou, ale UPS nevybijí (nevypnou) je prováděna kontrola jejich spuštění. V případě, že </w:t>
      </w:r>
      <w:r w:rsidR="007E40EA" w:rsidRPr="00873AAF">
        <w:t xml:space="preserve">se </w:t>
      </w:r>
      <w:r w:rsidR="00F26799" w:rsidRPr="00873AAF">
        <w:t>servery nespustí, jsou spuštěny pomocí volání metod REST API na rozhraní</w:t>
      </w:r>
      <w:r w:rsidR="007E40EA" w:rsidRPr="00873AAF">
        <w:t xml:space="preserve"> HPE</w:t>
      </w:r>
      <w:r w:rsidR="00F26799" w:rsidRPr="00873AAF">
        <w:t xml:space="preserve"> </w:t>
      </w:r>
      <w:proofErr w:type="spellStart"/>
      <w:r w:rsidR="00F26799" w:rsidRPr="00873AAF">
        <w:t>iLO</w:t>
      </w:r>
      <w:proofErr w:type="spellEnd"/>
      <w:r w:rsidR="00F26799" w:rsidRPr="00873AAF">
        <w:t xml:space="preserve">. </w:t>
      </w:r>
      <w:r w:rsidR="004974C9" w:rsidRPr="00873AAF">
        <w:t>Poté</w:t>
      </w:r>
      <w:r w:rsidR="004974C9">
        <w:t xml:space="preserve"> se</w:t>
      </w:r>
      <w:r w:rsidR="008867B4">
        <w:t xml:space="preserve"> začnou spouštět </w:t>
      </w:r>
      <w:r w:rsidR="000D57AD">
        <w:t xml:space="preserve">virtuální servery pro </w:t>
      </w:r>
      <w:r w:rsidR="00575755">
        <w:t xml:space="preserve">virtuální </w:t>
      </w:r>
      <w:r w:rsidR="000D57AD">
        <w:t>diskové pole</w:t>
      </w:r>
      <w:r w:rsidR="00575755">
        <w:t xml:space="preserve"> (HPE </w:t>
      </w:r>
      <w:proofErr w:type="spellStart"/>
      <w:r w:rsidR="00575755">
        <w:t>Store</w:t>
      </w:r>
      <w:proofErr w:type="spellEnd"/>
      <w:r w:rsidR="00575755">
        <w:t xml:space="preserve"> </w:t>
      </w:r>
      <w:proofErr w:type="spellStart"/>
      <w:r w:rsidR="00575755">
        <w:t>Virtual</w:t>
      </w:r>
      <w:proofErr w:type="spellEnd"/>
      <w:r w:rsidR="00575755">
        <w:t>)</w:t>
      </w:r>
      <w:r w:rsidR="003E44E2">
        <w:t xml:space="preserve">. </w:t>
      </w:r>
      <w:r w:rsidR="00CE7122">
        <w:t>Následně je nutné aktu</w:t>
      </w:r>
      <w:r w:rsidR="000F4974">
        <w:t xml:space="preserve">alizovat seznam virtuálních diskových polí, aby </w:t>
      </w:r>
      <w:r w:rsidR="00575755">
        <w:t xml:space="preserve">byly </w:t>
      </w:r>
      <w:r w:rsidR="007E40EA">
        <w:t xml:space="preserve">k dispozici (viditelné) </w:t>
      </w:r>
      <w:r w:rsidR="00575755">
        <w:t xml:space="preserve">pro virtualizační systém </w:t>
      </w:r>
      <w:r w:rsidR="000F4974">
        <w:t>a spustit</w:t>
      </w:r>
      <w:r w:rsidR="00575755">
        <w:t xml:space="preserve"> řídící</w:t>
      </w:r>
      <w:r w:rsidR="008B2523">
        <w:t xml:space="preserve"> virtuální</w:t>
      </w:r>
      <w:r w:rsidR="000F4974">
        <w:t xml:space="preserve"> server </w:t>
      </w:r>
      <w:proofErr w:type="spellStart"/>
      <w:r w:rsidR="000F4974">
        <w:t>vCenter</w:t>
      </w:r>
      <w:proofErr w:type="spellEnd"/>
      <w:r w:rsidR="000F4974">
        <w:t xml:space="preserve">. Po spuštění </w:t>
      </w:r>
      <w:proofErr w:type="spellStart"/>
      <w:r w:rsidR="000F4974">
        <w:t>vCenter</w:t>
      </w:r>
      <w:proofErr w:type="spellEnd"/>
      <w:r w:rsidR="000F4974">
        <w:t xml:space="preserve"> serveru už bude řízení dále probíhat pomocí </w:t>
      </w:r>
      <w:r w:rsidR="008B2523">
        <w:t xml:space="preserve">jeho </w:t>
      </w:r>
      <w:r w:rsidR="000F4974">
        <w:t>REST API</w:t>
      </w:r>
      <w:r w:rsidR="008B2523">
        <w:t xml:space="preserve"> rozhraní</w:t>
      </w:r>
      <w:r w:rsidR="00E91E80">
        <w:t xml:space="preserve">, budou spuštěny </w:t>
      </w:r>
      <w:r w:rsidR="00D96232">
        <w:t xml:space="preserve">jednotlivé </w:t>
      </w:r>
      <w:r w:rsidR="00E91E80">
        <w:t>virtuální servery dle nastavené</w:t>
      </w:r>
      <w:r w:rsidR="00D96232">
        <w:t>ho pořadí spouštění (dle jejich důležitosti).</w:t>
      </w:r>
    </w:p>
    <w:p w14:paraId="55FFB69E" w14:textId="09A674F5" w:rsidR="00AB249E" w:rsidRDefault="00AB249E" w:rsidP="00AB249E">
      <w:pPr>
        <w:pStyle w:val="Nadpis3"/>
      </w:pPr>
      <w:bookmarkStart w:id="7" w:name="_Toc98159172"/>
      <w:r>
        <w:lastRenderedPageBreak/>
        <w:t>Vypínání</w:t>
      </w:r>
      <w:bookmarkEnd w:id="7"/>
    </w:p>
    <w:p w14:paraId="51E19FB6" w14:textId="20AD14A3" w:rsidR="00E83FF0" w:rsidRPr="00E83FF0" w:rsidRDefault="00474C5E" w:rsidP="00E83FF0">
      <w:r w:rsidRPr="007E40EA">
        <w:t>V</w:t>
      </w:r>
      <w:r w:rsidR="00E91E80" w:rsidRPr="007E40EA">
        <w:t>ypínání</w:t>
      </w:r>
      <w:r w:rsidRPr="007E40EA">
        <w:t xml:space="preserve"> virtuálních serverů</w:t>
      </w:r>
      <w:r w:rsidR="00E91E80" w:rsidRPr="007E40EA">
        <w:t xml:space="preserve"> začne v momentě, kdy</w:t>
      </w:r>
      <w:r w:rsidR="00354973" w:rsidRPr="007E40EA">
        <w:t xml:space="preserve"> </w:t>
      </w:r>
      <w:r w:rsidR="00326F71" w:rsidRPr="007E40EA">
        <w:t xml:space="preserve">serverové </w:t>
      </w:r>
      <w:r w:rsidRPr="007E40EA">
        <w:t xml:space="preserve">UPS </w:t>
      </w:r>
      <w:proofErr w:type="gramStart"/>
      <w:r w:rsidRPr="007E40EA">
        <w:t>poběží</w:t>
      </w:r>
      <w:proofErr w:type="gramEnd"/>
      <w:r w:rsidRPr="007E40EA">
        <w:t xml:space="preserve"> na bateri</w:t>
      </w:r>
      <w:r w:rsidR="00326F71" w:rsidRPr="007E40EA">
        <w:t>e</w:t>
      </w:r>
      <w:r w:rsidRPr="007E40EA">
        <w:t xml:space="preserve"> </w:t>
      </w:r>
      <w:r w:rsidR="00326F71" w:rsidRPr="007E40EA">
        <w:t xml:space="preserve">a </w:t>
      </w:r>
      <w:r w:rsidR="00354973" w:rsidRPr="007E40EA">
        <w:t xml:space="preserve">bude zbývající čas na baterii UPS </w:t>
      </w:r>
      <w:r w:rsidR="0004089D" w:rsidRPr="007E40EA">
        <w:t>menší než nastavený limit</w:t>
      </w:r>
      <w:r w:rsidR="00210ABE" w:rsidRPr="007E40EA">
        <w:t>.</w:t>
      </w:r>
      <w:r w:rsidR="00210ABE">
        <w:t xml:space="preserve"> </w:t>
      </w:r>
      <w:r w:rsidR="00D96232">
        <w:t>Postupně se v</w:t>
      </w:r>
      <w:r w:rsidR="00210ABE">
        <w:t xml:space="preserve">ypnou </w:t>
      </w:r>
      <w:r w:rsidR="00D96232">
        <w:t xml:space="preserve">jednotlivé </w:t>
      </w:r>
      <w:r w:rsidR="00210ABE">
        <w:t>virtuální servery podle nastavené</w:t>
      </w:r>
      <w:r w:rsidR="00D96232">
        <w:t>ho pořadí vypínání</w:t>
      </w:r>
      <w:r w:rsidR="00210ABE">
        <w:t>,</w:t>
      </w:r>
      <w:r w:rsidR="003F5054">
        <w:t xml:space="preserve"> poté se</w:t>
      </w:r>
      <w:r w:rsidR="00210ABE">
        <w:t xml:space="preserve"> vypne server </w:t>
      </w:r>
      <w:proofErr w:type="spellStart"/>
      <w:r w:rsidR="00210ABE">
        <w:t>vCenter</w:t>
      </w:r>
      <w:proofErr w:type="spellEnd"/>
      <w:r w:rsidR="00210ABE">
        <w:t>.</w:t>
      </w:r>
      <w:r w:rsidR="003F5054">
        <w:t xml:space="preserve"> </w:t>
      </w:r>
      <w:r w:rsidR="00326F71">
        <w:t xml:space="preserve">Následně </w:t>
      </w:r>
      <w:r w:rsidR="003F5054">
        <w:t xml:space="preserve">se vypnou </w:t>
      </w:r>
      <w:r w:rsidR="00E53B50">
        <w:t xml:space="preserve">servery pro virtuální diskové pole </w:t>
      </w:r>
      <w:r>
        <w:t xml:space="preserve">HPE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r w:rsidR="00E53B50">
        <w:t>(VSA)</w:t>
      </w:r>
      <w:r>
        <w:t>.</w:t>
      </w:r>
      <w:r w:rsidR="00326F71">
        <w:t xml:space="preserve"> </w:t>
      </w:r>
      <w:r w:rsidR="00326F71" w:rsidRPr="007E40EA">
        <w:t xml:space="preserve">Poté v závislosti na zbývající kapacitě baterií je vypínací proces pozdržen </w:t>
      </w:r>
      <w:r w:rsidR="006B2AEB" w:rsidRPr="007E40EA">
        <w:t>a čeká, zda nedojde k obnově napájení. Pokud se nedočká, tak před vybitím baterií na definovaný práh včas vypne fyzické host servery.</w:t>
      </w:r>
      <w:r w:rsidR="006B2AEB">
        <w:t xml:space="preserve"> </w:t>
      </w:r>
    </w:p>
    <w:p w14:paraId="35F15456" w14:textId="5305B3F5" w:rsidR="00566029" w:rsidRDefault="00135A62" w:rsidP="00135A62">
      <w:pPr>
        <w:pStyle w:val="Nadpis2"/>
      </w:pPr>
      <w:bookmarkStart w:id="8" w:name="_Toc98159173"/>
      <w:r>
        <w:t>Celková konfigurace aplikace</w:t>
      </w:r>
      <w:bookmarkEnd w:id="8"/>
    </w:p>
    <w:p w14:paraId="5ED877FB" w14:textId="03870309" w:rsidR="00E81645" w:rsidRDefault="00DF24BC" w:rsidP="00D06100">
      <w:r>
        <w:t xml:space="preserve">Konfigurace aplikace je uložena ve vlastní tabulce v databázi, díky tomu je připravena </w:t>
      </w:r>
      <w:r w:rsidR="00532F7B">
        <w:t>na více možných konfigurací (např. z důvodu testování), obsahuje</w:t>
      </w:r>
      <w:r w:rsidR="00614B4A">
        <w:t xml:space="preserve"> adresu a </w:t>
      </w:r>
      <w:r w:rsidR="00532F7B">
        <w:t>přihlašovací údaje</w:t>
      </w:r>
      <w:r w:rsidR="00370F58">
        <w:t xml:space="preserve"> k</w:t>
      </w:r>
      <w:r w:rsidR="008F43B7">
        <w:t xml:space="preserve"> serveru </w:t>
      </w:r>
      <w:proofErr w:type="spellStart"/>
      <w:r w:rsidR="008F43B7">
        <w:t>vCenter</w:t>
      </w:r>
      <w:proofErr w:type="spellEnd"/>
      <w:r w:rsidR="008F43B7">
        <w:t xml:space="preserve">, nastavení </w:t>
      </w:r>
      <w:r w:rsidR="006B2AEB">
        <w:t xml:space="preserve">parametrů </w:t>
      </w:r>
      <w:r w:rsidR="008F43B7">
        <w:t>S</w:t>
      </w:r>
      <w:r w:rsidR="003F59C7">
        <w:t>MT</w:t>
      </w:r>
      <w:r w:rsidR="008F43B7">
        <w:t xml:space="preserve">P pro odesílání </w:t>
      </w:r>
      <w:r w:rsidR="008422BB">
        <w:t>e-mail</w:t>
      </w:r>
      <w:r w:rsidR="008F43B7">
        <w:t xml:space="preserve">ů o stavu, </w:t>
      </w:r>
      <w:r w:rsidR="00B07C17">
        <w:t>název</w:t>
      </w:r>
      <w:r w:rsidR="00C32063">
        <w:t xml:space="preserve"> řešení</w:t>
      </w:r>
      <w:r w:rsidR="00334758">
        <w:t>, prodlevy mezi kontrolami stavů serverů</w:t>
      </w:r>
      <w:r w:rsidR="00B07C17">
        <w:t xml:space="preserve"> a aktuální stav systému (probíhající vypínání, </w:t>
      </w:r>
      <w:r w:rsidR="00504ED9">
        <w:t>spouštění</w:t>
      </w:r>
      <w:r w:rsidR="00B07C17">
        <w:t xml:space="preserve"> atd.)</w:t>
      </w:r>
      <w:r w:rsidR="008E4CB4">
        <w:t xml:space="preserve"> </w:t>
      </w:r>
    </w:p>
    <w:p w14:paraId="0E3BC685" w14:textId="3704F1D5" w:rsidR="00E81645" w:rsidRDefault="008E4CB4" w:rsidP="00D06100">
      <w:r>
        <w:t xml:space="preserve">Další součástí konfigurace je </w:t>
      </w:r>
      <w:r w:rsidR="003F59C7">
        <w:t xml:space="preserve">seznam UPS, </w:t>
      </w:r>
      <w:r w:rsidR="003F59C7" w:rsidRPr="00676DBA">
        <w:t xml:space="preserve">jejichž stav je </w:t>
      </w:r>
      <w:r w:rsidR="00C32063" w:rsidRPr="00676DBA">
        <w:t>kontrol</w:t>
      </w:r>
      <w:r w:rsidR="00585436" w:rsidRPr="00676DBA">
        <w:t>o</w:t>
      </w:r>
      <w:r w:rsidR="00C32063" w:rsidRPr="00676DBA">
        <w:t>ván</w:t>
      </w:r>
      <w:r w:rsidR="00585436" w:rsidRPr="00676DBA">
        <w:t xml:space="preserve"> pomocí </w:t>
      </w:r>
      <w:proofErr w:type="spellStart"/>
      <w:r w:rsidR="00873AAF">
        <w:t>mikroslužby</w:t>
      </w:r>
      <w:proofErr w:type="spellEnd"/>
      <w:r w:rsidR="00873AAF">
        <w:t xml:space="preserve"> běžící na pozadí na serveru IIS</w:t>
      </w:r>
      <w:r w:rsidR="00585436">
        <w:t xml:space="preserve">, která </w:t>
      </w:r>
      <w:r w:rsidR="003F59C7">
        <w:t>v</w:t>
      </w:r>
      <w:r w:rsidR="00C32063">
        <w:t xml:space="preserve"> </w:t>
      </w:r>
      <w:r w:rsidR="003F59C7">
        <w:t>pravidelných intervalech</w:t>
      </w:r>
      <w:r w:rsidR="00DE3304">
        <w:t xml:space="preserve"> </w:t>
      </w:r>
      <w:r w:rsidR="00585436">
        <w:t>volá vnitřní API.</w:t>
      </w:r>
      <w:r w:rsidR="003F59C7">
        <w:t xml:space="preserve"> </w:t>
      </w:r>
      <w:r w:rsidR="00AD701F">
        <w:t>V</w:t>
      </w:r>
      <w:r w:rsidR="003F59C7">
        <w:t> případě potřeby</w:t>
      </w:r>
      <w:r w:rsidR="00AD701F">
        <w:t xml:space="preserve"> a dostatečné kapacity baterií</w:t>
      </w:r>
      <w:r w:rsidR="003F59C7">
        <w:t xml:space="preserve"> je spuštěna služba pro vypínání</w:t>
      </w:r>
      <w:r w:rsidR="00504ED9">
        <w:t xml:space="preserve">, případně spouštění. </w:t>
      </w:r>
    </w:p>
    <w:p w14:paraId="0190A783" w14:textId="2034A863" w:rsidR="00BA365E" w:rsidRDefault="00D716CF" w:rsidP="002D4F82">
      <w:r>
        <w:t>V databázi je také uložen seznam virtuálních serverů</w:t>
      </w:r>
      <w:r w:rsidR="00B00150">
        <w:t xml:space="preserve"> s prioritou </w:t>
      </w:r>
      <w:r w:rsidR="00AD65D7">
        <w:t>spouštění a vypínání</w:t>
      </w:r>
      <w:r w:rsidR="00C95841">
        <w:t xml:space="preserve">. </w:t>
      </w:r>
      <w:r w:rsidR="00C51967">
        <w:t>Stejně jako seznam fyzických (hostitelských) serverů</w:t>
      </w:r>
      <w:r w:rsidR="00C1754B">
        <w:t xml:space="preserve">, ke kterému jsou přiřazeny virtuální </w:t>
      </w:r>
      <w:proofErr w:type="spellStart"/>
      <w:r w:rsidR="00C1754B">
        <w:t>storage</w:t>
      </w:r>
      <w:proofErr w:type="spellEnd"/>
      <w:r w:rsidR="00C1754B">
        <w:t xml:space="preserve"> servery a seznam jejich </w:t>
      </w:r>
      <w:proofErr w:type="spellStart"/>
      <w:r w:rsidR="00C1754B">
        <w:t>datastorů</w:t>
      </w:r>
      <w:proofErr w:type="spellEnd"/>
      <w:r w:rsidR="00A3712F">
        <w:t xml:space="preserve"> (úložišť virtuálních serverů)</w:t>
      </w:r>
      <w:r w:rsidR="00C1754B">
        <w:t>, jejichž přístupnost je kontrolována při spouštění</w:t>
      </w:r>
      <w:r w:rsidR="009B26FB">
        <w:t xml:space="preserve"> systému</w:t>
      </w:r>
      <w:r w:rsidR="00C1754B">
        <w:t>.</w:t>
      </w:r>
    </w:p>
    <w:p w14:paraId="66E8A15E" w14:textId="3E7B04BD" w:rsidR="002D4F82" w:rsidRDefault="002D4F82" w:rsidP="002D4F82">
      <w:pPr>
        <w:pStyle w:val="Nadpis2"/>
      </w:pPr>
      <w:bookmarkStart w:id="9" w:name="_Toc98159174"/>
      <w:r>
        <w:t>Uživatelské rozhraní pro konfiguraci</w:t>
      </w:r>
      <w:bookmarkEnd w:id="9"/>
    </w:p>
    <w:p w14:paraId="10718E5F" w14:textId="7144E718" w:rsidR="002D4F82" w:rsidRDefault="00E81250" w:rsidP="002D4F82">
      <w:r>
        <w:t xml:space="preserve">Jelikož se jedná o webovou aplikaci ASP.NET </w:t>
      </w:r>
      <w:proofErr w:type="spellStart"/>
      <w:r>
        <w:t>Core</w:t>
      </w:r>
      <w:proofErr w:type="spellEnd"/>
      <w:r>
        <w:t xml:space="preserve"> je její nastavení a kontrola</w:t>
      </w:r>
      <w:r w:rsidR="005C7D89">
        <w:t xml:space="preserve"> realizována pomocí webového rozhraní</w:t>
      </w:r>
      <w:r w:rsidR="0097766F">
        <w:t xml:space="preserve"> s </w:t>
      </w:r>
      <w:r w:rsidR="00B632D2">
        <w:t>CSS</w:t>
      </w:r>
      <w:r w:rsidR="0097766F">
        <w:t xml:space="preserve"> frameworkem </w:t>
      </w:r>
      <w:proofErr w:type="spellStart"/>
      <w:r w:rsidR="0097766F">
        <w:t>Boo</w:t>
      </w:r>
      <w:r w:rsidR="00B632D2">
        <w:t>tst</w:t>
      </w:r>
      <w:r w:rsidR="0097766F">
        <w:t>rap</w:t>
      </w:r>
      <w:proofErr w:type="spellEnd"/>
      <w:r w:rsidR="0097766F">
        <w:t xml:space="preserve">. Administrátor </w:t>
      </w:r>
      <w:r w:rsidR="009B26FB">
        <w:t xml:space="preserve">může </w:t>
      </w:r>
      <w:r w:rsidR="00502FC7">
        <w:t xml:space="preserve">po přihlášení </w:t>
      </w:r>
      <w:r w:rsidR="00DE0F44">
        <w:t xml:space="preserve">konfigurovat nastavení </w:t>
      </w:r>
      <w:r w:rsidR="00211DC2">
        <w:t>aplikace.</w:t>
      </w:r>
      <w:r w:rsidR="00676DBA">
        <w:t xml:space="preserve"> K přihlášení </w:t>
      </w:r>
      <w:proofErr w:type="gramStart"/>
      <w:r w:rsidR="00676DBA">
        <w:t>slouží</w:t>
      </w:r>
      <w:proofErr w:type="gramEnd"/>
      <w:r w:rsidR="00676DBA">
        <w:t xml:space="preserve"> výchozí přihlašovací údaje, které lze později změnit nebo přidat další uživatele.</w:t>
      </w:r>
    </w:p>
    <w:p w14:paraId="6E116EEB" w14:textId="61C33ED4" w:rsidR="001718E7" w:rsidRDefault="001718E7" w:rsidP="001718E7">
      <w:pPr>
        <w:pStyle w:val="Nadpis3"/>
      </w:pPr>
      <w:bookmarkStart w:id="10" w:name="_Toc98159175"/>
      <w:r>
        <w:lastRenderedPageBreak/>
        <w:t>Stránka pro zobrazení stavu systému</w:t>
      </w:r>
      <w:bookmarkEnd w:id="10"/>
    </w:p>
    <w:p w14:paraId="3D349413" w14:textId="12B5E903" w:rsidR="003B32A9" w:rsidRDefault="001718E7" w:rsidP="001718E7">
      <w:r>
        <w:t>Jedná se o úvodní stránku, kterou administrátor vidí ihned po přihlášení do webové aplikace.</w:t>
      </w:r>
      <w:r w:rsidR="00154BE3">
        <w:t xml:space="preserve"> Tato stránka </w:t>
      </w:r>
      <w:proofErr w:type="gramStart"/>
      <w:r w:rsidR="00154BE3">
        <w:t>slouží</w:t>
      </w:r>
      <w:proofErr w:type="gramEnd"/>
      <w:r w:rsidR="00154BE3">
        <w:t xml:space="preserve"> pro rychlou kontrolu stavu všech sledovaných zařízení.</w:t>
      </w:r>
      <w:r>
        <w:t xml:space="preserve"> </w:t>
      </w:r>
      <w:r w:rsidR="003B32A9">
        <w:t>Nejprve je zde údaj o aktuálním stavu systému (vypnuto, spouštění, vypínání, spuštěno, neznámý)</w:t>
      </w:r>
      <w:r w:rsidR="00F25304">
        <w:t xml:space="preserve"> a tlačítko, které odkazuje na stránku se seznamem virtuálních serverů a jejich stavem.</w:t>
      </w:r>
    </w:p>
    <w:p w14:paraId="2BFB188A" w14:textId="5AE924C6" w:rsidR="003B32A9" w:rsidRDefault="001718E7" w:rsidP="001718E7">
      <w:r>
        <w:t>Přehledně jsou zde zobrazeny informace o aktuální</w:t>
      </w:r>
      <w:r w:rsidR="003B32A9">
        <w:t>m</w:t>
      </w:r>
      <w:r>
        <w:t xml:space="preserve"> stavu UPS</w:t>
      </w:r>
      <w:r w:rsidR="00154BE3">
        <w:t xml:space="preserve">, které jsou pro přehlednost barevně odlišeny (zelená – připojeno k el. síti, oranžová – baterie, červená – chyba komunikace). </w:t>
      </w:r>
    </w:p>
    <w:p w14:paraId="5B4AB961" w14:textId="77777777" w:rsidR="002D4C6A" w:rsidRDefault="003B32A9" w:rsidP="002D4C6A">
      <w:pPr>
        <w:keepNext/>
      </w:pPr>
      <w:r>
        <w:t xml:space="preserve">Také je zde zobrazen stav fyzických (host) serverů, který je vyčítán pomocí RESP API z HPE </w:t>
      </w:r>
      <w:proofErr w:type="spellStart"/>
      <w:r>
        <w:t>iLO</w:t>
      </w:r>
      <w:proofErr w:type="spellEnd"/>
      <w:r>
        <w:t>, stejně jako u UPS jsou stavy barevně odlišeny (zelená – spuštěný, oranžová – vypnutý, červená – nelze se připojit). U každého fyzického serveru je tlačítko, které přesměruje uživatele na stránku s podrobnými informacemi, kde j</w:t>
      </w:r>
      <w:r w:rsidR="00676DBA">
        <w:t>sou</w:t>
      </w:r>
      <w:r>
        <w:t xml:space="preserve"> krom stavu z HPE </w:t>
      </w:r>
      <w:proofErr w:type="spellStart"/>
      <w:r>
        <w:t>iLO</w:t>
      </w:r>
      <w:proofErr w:type="spellEnd"/>
      <w:r>
        <w:t xml:space="preserve"> zobrazeny i stav operačního systému </w:t>
      </w:r>
      <w:proofErr w:type="spellStart"/>
      <w:r>
        <w:t>vSphere</w:t>
      </w:r>
      <w:proofErr w:type="spellEnd"/>
      <w:r>
        <w:t xml:space="preserve">, virtuálních </w:t>
      </w:r>
      <w:proofErr w:type="spellStart"/>
      <w:r>
        <w:t>storage</w:t>
      </w:r>
      <w:proofErr w:type="spellEnd"/>
      <w:r>
        <w:t xml:space="preserve"> serverů a jejich </w:t>
      </w:r>
      <w:proofErr w:type="spellStart"/>
      <w:r>
        <w:t>datastorů</w:t>
      </w:r>
      <w:proofErr w:type="spellEnd"/>
      <w:r>
        <w:t xml:space="preserve">, barevně odlišeny jsou velmi podobně jako stav z HPE </w:t>
      </w:r>
      <w:proofErr w:type="spellStart"/>
      <w:r>
        <w:t>iLO</w:t>
      </w:r>
      <w:proofErr w:type="spellEnd"/>
      <w:r>
        <w:t>.</w:t>
      </w:r>
      <w:r w:rsidR="00161BE5">
        <w:rPr>
          <w:noProof/>
        </w:rPr>
        <w:drawing>
          <wp:inline distT="0" distB="0" distL="0" distR="0" wp14:anchorId="0460708F" wp14:editId="608A872B">
            <wp:extent cx="5760720" cy="3815715"/>
            <wp:effectExtent l="0" t="0" r="508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8F" w14:textId="34EEFFB2" w:rsidR="002D4C6A" w:rsidRPr="002D4C6A" w:rsidRDefault="002D4C6A" w:rsidP="002D4C6A">
      <w:pPr>
        <w:pStyle w:val="Titulek"/>
      </w:pPr>
      <w:bookmarkStart w:id="11" w:name="_Toc98095467"/>
      <w:bookmarkStart w:id="12" w:name="_Toc98158922"/>
      <w:r>
        <w:t xml:space="preserve">Obrázek </w:t>
      </w:r>
      <w:r w:rsidR="00C06FF2">
        <w:fldChar w:fldCharType="begin"/>
      </w:r>
      <w:r w:rsidR="00C06FF2">
        <w:instrText xml:space="preserve"> SEQ Obrázek \* ARABIC </w:instrText>
      </w:r>
      <w:r w:rsidR="00C06FF2">
        <w:fldChar w:fldCharType="separate"/>
      </w:r>
      <w:r w:rsidR="00833F94">
        <w:rPr>
          <w:noProof/>
        </w:rPr>
        <w:t>1</w:t>
      </w:r>
      <w:r w:rsidR="00C06FF2">
        <w:rPr>
          <w:noProof/>
        </w:rPr>
        <w:fldChar w:fldCharType="end"/>
      </w:r>
      <w:r>
        <w:t xml:space="preserve"> Úvodní stránka aplikace – zobrazení stavových dat</w:t>
      </w:r>
      <w:bookmarkEnd w:id="11"/>
      <w:bookmarkEnd w:id="12"/>
    </w:p>
    <w:p w14:paraId="69004D08" w14:textId="77777777" w:rsidR="002D4C6A" w:rsidRPr="002D4C6A" w:rsidRDefault="002D4C6A" w:rsidP="002D4C6A"/>
    <w:p w14:paraId="5B10039C" w14:textId="77777777" w:rsidR="002D4C6A" w:rsidRDefault="002D4C6A" w:rsidP="00161BE5">
      <w:pPr>
        <w:keepNext/>
      </w:pPr>
    </w:p>
    <w:p w14:paraId="39BDA464" w14:textId="0E994AF4" w:rsidR="00211DC2" w:rsidRDefault="00211DC2" w:rsidP="00211DC2">
      <w:pPr>
        <w:pStyle w:val="Nadpis3"/>
      </w:pPr>
      <w:bookmarkStart w:id="13" w:name="_Toc98159176"/>
      <w:r>
        <w:t xml:space="preserve">Konfigurace aplikace (stránka </w:t>
      </w:r>
      <w:proofErr w:type="spellStart"/>
      <w:r>
        <w:t>Settings</w:t>
      </w:r>
      <w:proofErr w:type="spellEnd"/>
      <w:r>
        <w:t>)</w:t>
      </w:r>
      <w:bookmarkEnd w:id="13"/>
    </w:p>
    <w:p w14:paraId="4F870ECB" w14:textId="252C2ECF" w:rsidR="001D0545" w:rsidRDefault="008C1B9B" w:rsidP="00211DC2">
      <w:r>
        <w:t xml:space="preserve">Tato stránka </w:t>
      </w:r>
      <w:proofErr w:type="gramStart"/>
      <w:r>
        <w:t>slouží</w:t>
      </w:r>
      <w:proofErr w:type="gramEnd"/>
      <w:r>
        <w:t xml:space="preserve"> především pro nastavení obecných parametrů využívaných v celé aplikac</w:t>
      </w:r>
      <w:r w:rsidR="00FF7D46">
        <w:t>i</w:t>
      </w:r>
      <w:r>
        <w:t>,</w:t>
      </w:r>
      <w:r w:rsidR="00AD48D6">
        <w:t xml:space="preserve"> jako je připojení k serveru </w:t>
      </w:r>
      <w:proofErr w:type="spellStart"/>
      <w:r w:rsidR="00AD48D6">
        <w:t>vCenter</w:t>
      </w:r>
      <w:proofErr w:type="spellEnd"/>
      <w:r w:rsidR="003A1F19">
        <w:t xml:space="preserve"> nebo odesílání informačních e</w:t>
      </w:r>
      <w:r w:rsidR="006B4462">
        <w:t>-</w:t>
      </w:r>
      <w:r w:rsidR="003A1F19">
        <w:t>mailů správci</w:t>
      </w:r>
      <w:r w:rsidR="00AD48D6">
        <w:t xml:space="preserve">. </w:t>
      </w:r>
    </w:p>
    <w:p w14:paraId="1E904F9C" w14:textId="6F6E4B59" w:rsidR="001D0545" w:rsidRDefault="00AD48D6" w:rsidP="00211DC2">
      <w:r>
        <w:t xml:space="preserve">Po </w:t>
      </w:r>
      <w:r w:rsidR="00A54BAC">
        <w:t>uložení</w:t>
      </w:r>
      <w:r>
        <w:t xml:space="preserve"> adresy REST API, přihlašovacího jména a hesla</w:t>
      </w:r>
      <w:r w:rsidR="00A54BAC">
        <w:t xml:space="preserve"> je aplikací odeslána žádost o přidělení API </w:t>
      </w:r>
      <w:proofErr w:type="spellStart"/>
      <w:r w:rsidR="00A54BAC">
        <w:t>key</w:t>
      </w:r>
      <w:proofErr w:type="spellEnd"/>
      <w:r w:rsidR="00A26A4A">
        <w:t xml:space="preserve"> a podle její odpovědi je </w:t>
      </w:r>
      <w:r w:rsidR="009736B9">
        <w:t>uživateli</w:t>
      </w:r>
      <w:r w:rsidR="00A26A4A">
        <w:t xml:space="preserve"> pomocí</w:t>
      </w:r>
      <w:r w:rsidR="0054431E">
        <w:t xml:space="preserve"> informačního </w:t>
      </w:r>
      <w:r w:rsidR="00E402E7">
        <w:t>oznámení</w:t>
      </w:r>
      <w:r w:rsidR="006B4462">
        <w:t xml:space="preserve"> </w:t>
      </w:r>
      <w:r w:rsidR="0054431E">
        <w:t>sdělena úspěšnost, případně neúspěšnost připojení k serveru.</w:t>
      </w:r>
      <w:r w:rsidR="00C968AF">
        <w:t xml:space="preserve"> </w:t>
      </w:r>
    </w:p>
    <w:p w14:paraId="29DD2598" w14:textId="2961B74A" w:rsidR="00211DC2" w:rsidRDefault="00C968AF" w:rsidP="00211DC2">
      <w:r>
        <w:t>Podobné je to v případě nastavení e</w:t>
      </w:r>
      <w:r w:rsidR="006B4462">
        <w:t>-</w:t>
      </w:r>
      <w:r>
        <w:t>mailových notifikací, kdy je na e</w:t>
      </w:r>
      <w:r w:rsidR="006B4462">
        <w:t>-</w:t>
      </w:r>
      <w:r>
        <w:t xml:space="preserve">mailovou adresu administrátora </w:t>
      </w:r>
      <w:r w:rsidR="00A26ACB">
        <w:t>odeslána testovací zpráva a je zobrazen</w:t>
      </w:r>
      <w:r w:rsidR="006B4462">
        <w:t>o</w:t>
      </w:r>
      <w:r w:rsidR="00A26ACB">
        <w:t xml:space="preserve"> informační</w:t>
      </w:r>
      <w:r w:rsidR="006B4462">
        <w:t xml:space="preserve"> </w:t>
      </w:r>
      <w:r w:rsidR="00E402E7">
        <w:t>oznámení</w:t>
      </w:r>
      <w:r w:rsidR="00A26ACB">
        <w:t xml:space="preserve"> </w:t>
      </w:r>
      <w:r w:rsidR="001D0545">
        <w:t>s výsledkem.</w:t>
      </w:r>
      <w:r w:rsidR="009736B9">
        <w:t xml:space="preserve"> Uživatel tak </w:t>
      </w:r>
      <w:r w:rsidR="00D73E92">
        <w:t>může zkontrolovat</w:t>
      </w:r>
      <w:r w:rsidR="009E04CD">
        <w:t xml:space="preserve"> správnost</w:t>
      </w:r>
      <w:r w:rsidR="00D73E92">
        <w:t xml:space="preserve"> připojení k SMTP serveru pomocí přihlašovacích ú</w:t>
      </w:r>
      <w:r w:rsidR="00033341">
        <w:t>dajů, adresy a portu, který zadal.</w:t>
      </w:r>
    </w:p>
    <w:p w14:paraId="429DE1A6" w14:textId="24072765" w:rsidR="00A875B2" w:rsidRDefault="00A875B2" w:rsidP="00211DC2">
      <w:r>
        <w:t xml:space="preserve">Na tomto místě lze také nastavit </w:t>
      </w:r>
      <w:r w:rsidR="00422E74">
        <w:t>čas v sekundách pro pauzu mezi kontrolou stavu</w:t>
      </w:r>
      <w:r w:rsidR="00B21895">
        <w:t xml:space="preserve"> </w:t>
      </w:r>
      <w:r w:rsidR="00422E74">
        <w:t>serverů při vypínání nebo spouštění</w:t>
      </w:r>
      <w:r w:rsidR="006B4462">
        <w:t>.</w:t>
      </w:r>
      <w:r w:rsidR="00B21895">
        <w:t xml:space="preserve"> </w:t>
      </w:r>
      <w:r w:rsidR="006B4462">
        <w:t xml:space="preserve">Vzhledem </w:t>
      </w:r>
      <w:r w:rsidR="00B21895">
        <w:t xml:space="preserve">k tomu, že </w:t>
      </w:r>
      <w:r w:rsidR="000D0EEC">
        <w:t xml:space="preserve">připojení ke každému druhu serverů je řešeno trochu odlišně, </w:t>
      </w:r>
      <w:r w:rsidR="006B4462">
        <w:t xml:space="preserve">tak </w:t>
      </w:r>
      <w:r w:rsidR="000D0EEC">
        <w:t>je</w:t>
      </w:r>
      <w:r w:rsidR="00DD7338">
        <w:t xml:space="preserve"> u každého</w:t>
      </w:r>
      <w:r w:rsidR="000D0EEC">
        <w:t xml:space="preserve"> možné nastavit </w:t>
      </w:r>
      <w:r w:rsidR="006B4462">
        <w:t xml:space="preserve">jiný </w:t>
      </w:r>
      <w:r w:rsidR="00DD7338">
        <w:t>čas pauz</w:t>
      </w:r>
      <w:r w:rsidR="006B4462">
        <w:t>y</w:t>
      </w:r>
      <w:r w:rsidR="00DD7338">
        <w:t xml:space="preserve"> mezi kontrolou stavu.</w:t>
      </w:r>
    </w:p>
    <w:p w14:paraId="247F5C4B" w14:textId="5073E535" w:rsidR="0011256D" w:rsidRDefault="0011256D" w:rsidP="00E85263">
      <w:pPr>
        <w:pStyle w:val="Nadpis3"/>
      </w:pPr>
      <w:bookmarkStart w:id="14" w:name="_Toc98159177"/>
      <w:r>
        <w:t>Stránky pro správu seznamu UPS</w:t>
      </w:r>
      <w:bookmarkEnd w:id="14"/>
    </w:p>
    <w:p w14:paraId="092D01A4" w14:textId="0F8E9C03" w:rsidR="0011256D" w:rsidRDefault="00D24D24" w:rsidP="0011256D">
      <w:r>
        <w:t>Přímo na</w:t>
      </w:r>
      <w:r w:rsidR="00E85263">
        <w:t xml:space="preserve"> stránce se seznamem UPS</w:t>
      </w:r>
      <w:r>
        <w:t>, které systém monitoruje je možné přidávat nové UPS, upravit</w:t>
      </w:r>
      <w:r w:rsidR="00E068EB">
        <w:t>, smazat nebo zobrazit aktuální stav stávajících UPS</w:t>
      </w:r>
      <w:r w:rsidR="00C10097">
        <w:t>.</w:t>
      </w:r>
    </w:p>
    <w:p w14:paraId="6D03E838" w14:textId="41FEA532" w:rsidR="00806FD7" w:rsidRDefault="00806FD7" w:rsidP="0011256D">
      <w:r>
        <w:t>Při přidávání UPS je uživatel vyzván k</w:t>
      </w:r>
      <w:r w:rsidR="0054226B">
        <w:t> </w:t>
      </w:r>
      <w:r>
        <w:t>zadání</w:t>
      </w:r>
      <w:r w:rsidR="0054226B">
        <w:t xml:space="preserve"> názvu,</w:t>
      </w:r>
      <w:r>
        <w:t xml:space="preserve"> IP adresy</w:t>
      </w:r>
      <w:r w:rsidR="00016134">
        <w:t xml:space="preserve"> síťového rozhraní</w:t>
      </w:r>
      <w:r w:rsidR="00AA166A">
        <w:t xml:space="preserve">, a jednotlivých SNMP OID pro stav, kapacitu baterie, zbývajícího času na baterii a </w:t>
      </w:r>
      <w:r w:rsidR="0054226B">
        <w:t xml:space="preserve">aktuální vytížení. Po přidání je pomocí protokolu SNMP odeslána žádost o </w:t>
      </w:r>
      <w:r w:rsidR="00605D2A">
        <w:t>informace o modelu a výrobc</w:t>
      </w:r>
      <w:r w:rsidR="00DE2B59">
        <w:t>i</w:t>
      </w:r>
      <w:r w:rsidR="00605D2A">
        <w:t>, kter</w:t>
      </w:r>
      <w:r w:rsidR="00016134">
        <w:t>é jsou</w:t>
      </w:r>
      <w:r w:rsidR="00605D2A">
        <w:t xml:space="preserve"> automaticky </w:t>
      </w:r>
      <w:r w:rsidR="00016134">
        <w:t xml:space="preserve">přiřazeny </w:t>
      </w:r>
      <w:r w:rsidR="00DE2B59">
        <w:t xml:space="preserve">k UPS. Uživatel je o tomto kroku a jeho úspěšnosti informován </w:t>
      </w:r>
      <w:r w:rsidR="00BF1078">
        <w:t xml:space="preserve">pomocí informačního </w:t>
      </w:r>
      <w:r w:rsidR="00E402E7">
        <w:t>oznámení</w:t>
      </w:r>
      <w:r w:rsidR="00BF1078">
        <w:t>, tím je zajištěna kontrola funkčnosti připojení.</w:t>
      </w:r>
    </w:p>
    <w:p w14:paraId="1C5D50E1" w14:textId="1DEF0B95" w:rsidR="00305119" w:rsidRDefault="00E0143D" w:rsidP="0011256D">
      <w:r>
        <w:t xml:space="preserve">Pokud uživatel chce upravit </w:t>
      </w:r>
      <w:r w:rsidR="004C5FC1">
        <w:t xml:space="preserve">(i automaticky načtené) údaje UPS, může tak učinit pomocí stránky pro úpravu, </w:t>
      </w:r>
      <w:r w:rsidR="006F4348">
        <w:t xml:space="preserve">případně UPS zcela vymazat </w:t>
      </w:r>
      <w:r w:rsidR="00B90E66">
        <w:t>díky</w:t>
      </w:r>
      <w:r w:rsidR="006F4348">
        <w:t xml:space="preserve"> strá</w:t>
      </w:r>
      <w:r w:rsidR="00B90E66">
        <w:t>nce</w:t>
      </w:r>
      <w:r w:rsidR="006F4348">
        <w:t xml:space="preserve"> pro odstranění.</w:t>
      </w:r>
    </w:p>
    <w:p w14:paraId="0A2C7BC8" w14:textId="686BF32E" w:rsidR="00E42852" w:rsidRDefault="004766C1" w:rsidP="0011256D">
      <w:r>
        <w:t>Stavová stránka vyčítá</w:t>
      </w:r>
      <w:r w:rsidR="00C76C99">
        <w:t xml:space="preserve"> přes SNMP</w:t>
      </w:r>
      <w:r>
        <w:t xml:space="preserve"> údaje přímo </w:t>
      </w:r>
      <w:r w:rsidR="00C50DEC">
        <w:t>z UPS pomocí</w:t>
      </w:r>
      <w:r w:rsidR="009B6ADD">
        <w:t xml:space="preserve"> OID </w:t>
      </w:r>
      <w:r w:rsidR="001F547F">
        <w:t>identifikátorů</w:t>
      </w:r>
      <w:r w:rsidR="009B6ADD">
        <w:t xml:space="preserve"> uložených do databáze při přidá</w:t>
      </w:r>
      <w:r w:rsidR="00C76C99">
        <w:t>ní (s</w:t>
      </w:r>
      <w:r w:rsidR="00C50DEC">
        <w:t xml:space="preserve">tejně jako </w:t>
      </w:r>
      <w:r w:rsidR="00C76C99">
        <w:t xml:space="preserve">se děje při automatické kontrole stavu). </w:t>
      </w:r>
      <w:r w:rsidR="003C7CBE">
        <w:lastRenderedPageBreak/>
        <w:t>Z</w:t>
      </w:r>
      <w:r w:rsidR="0034377D">
        <w:t>de uživatel vidí aktuální data</w:t>
      </w:r>
      <w:r w:rsidR="00E42852">
        <w:t xml:space="preserve">, aniž by se musel přihlašovat </w:t>
      </w:r>
      <w:r w:rsidR="0004089D">
        <w:t xml:space="preserve">k webovému rozhraní </w:t>
      </w:r>
      <w:r w:rsidR="00E42852">
        <w:t>jednotliv</w:t>
      </w:r>
      <w:r w:rsidR="0004089D">
        <w:t>ých</w:t>
      </w:r>
      <w:r w:rsidR="00E42852">
        <w:t xml:space="preserve"> UPS.</w:t>
      </w:r>
    </w:p>
    <w:p w14:paraId="09E44005" w14:textId="53CB7C2A" w:rsidR="009F5A06" w:rsidRDefault="009F5A06" w:rsidP="009F5A06">
      <w:pPr>
        <w:pStyle w:val="Nadpis3"/>
      </w:pPr>
      <w:bookmarkStart w:id="15" w:name="_Toc98159178"/>
      <w:r>
        <w:t>Stránky pro virtuální servery</w:t>
      </w:r>
      <w:bookmarkEnd w:id="15"/>
    </w:p>
    <w:p w14:paraId="795B63FB" w14:textId="77777777" w:rsidR="002D4C6A" w:rsidRDefault="003B5FD6" w:rsidP="002D4C6A">
      <w:pPr>
        <w:keepNext/>
      </w:pPr>
      <w:r>
        <w:t xml:space="preserve">Nejdůležitější stránkou pro virtuální servery je </w:t>
      </w:r>
      <w:r w:rsidR="00FB6F9A">
        <w:t>hlavní stránka s jejich seznamem</w:t>
      </w:r>
      <w:r w:rsidR="006C3A84">
        <w:t>.</w:t>
      </w:r>
      <w:r w:rsidR="00FB6F9A">
        <w:t xml:space="preserve"> </w:t>
      </w:r>
      <w:r w:rsidR="006C3A84">
        <w:t>T</w:t>
      </w:r>
      <w:r w:rsidR="006D2E15">
        <w:t xml:space="preserve">lačítko „Načíst ze serveru </w:t>
      </w:r>
      <w:proofErr w:type="spellStart"/>
      <w:r w:rsidR="006D2E15">
        <w:t>vCenter</w:t>
      </w:r>
      <w:proofErr w:type="spellEnd"/>
      <w:r w:rsidR="006D2E15">
        <w:t>“</w:t>
      </w:r>
      <w:r w:rsidR="006C3A84">
        <w:t xml:space="preserve"> umožňuje </w:t>
      </w:r>
      <w:r w:rsidR="009E63B8">
        <w:t xml:space="preserve">pomocí údajů uložených </w:t>
      </w:r>
      <w:r w:rsidR="006E1198">
        <w:t xml:space="preserve">v konfiguraci aplikace </w:t>
      </w:r>
      <w:r w:rsidR="006C3A84">
        <w:t>načíst z</w:t>
      </w:r>
      <w:r w:rsidR="006E1198">
        <w:t> </w:t>
      </w:r>
      <w:proofErr w:type="spellStart"/>
      <w:r w:rsidR="006E1198">
        <w:t>vCenter</w:t>
      </w:r>
      <w:proofErr w:type="spellEnd"/>
      <w:r w:rsidR="006E1198">
        <w:t xml:space="preserve"> serveru </w:t>
      </w:r>
      <w:r w:rsidR="00D921D4">
        <w:t>specifick</w:t>
      </w:r>
      <w:r w:rsidR="006C3A84">
        <w:t>é identifikátory VMID</w:t>
      </w:r>
      <w:r w:rsidR="00D921D4">
        <w:t xml:space="preserve"> a názv</w:t>
      </w:r>
      <w:r w:rsidR="006C3A84">
        <w:t>y</w:t>
      </w:r>
      <w:r w:rsidR="00D921D4">
        <w:t xml:space="preserve"> všech virtuálních serveru do databáze aplikace</w:t>
      </w:r>
      <w:r w:rsidR="006D2E15">
        <w:t>.</w:t>
      </w:r>
      <w:r w:rsidR="00497467">
        <w:t xml:space="preserve"> Také je k serverům automaticky při</w:t>
      </w:r>
      <w:r w:rsidR="008F0692">
        <w:t xml:space="preserve">řazena informace o </w:t>
      </w:r>
      <w:r w:rsidR="00392CC3">
        <w:t>tom,</w:t>
      </w:r>
      <w:r w:rsidR="008F0692">
        <w:t xml:space="preserve"> zda se mají automaticky </w:t>
      </w:r>
      <w:r w:rsidR="00052AE6">
        <w:t xml:space="preserve">spouštět při zapnutí </w:t>
      </w:r>
      <w:r w:rsidR="0019382A">
        <w:t xml:space="preserve">monitorovaného </w:t>
      </w:r>
      <w:r w:rsidR="00052AE6">
        <w:t>systému,</w:t>
      </w:r>
      <w:r w:rsidR="008F0692">
        <w:t xml:space="preserve"> </w:t>
      </w:r>
      <w:r w:rsidR="00052AE6">
        <w:t>na základě</w:t>
      </w:r>
      <w:r w:rsidR="008F0692">
        <w:t xml:space="preserve"> jejich aktuálního stavu (vypnutý – nebude </w:t>
      </w:r>
      <w:r w:rsidR="0019382A">
        <w:t xml:space="preserve">se </w:t>
      </w:r>
      <w:r w:rsidR="008F0692">
        <w:t>spouštět, spuštěný – bude se spouštět).</w:t>
      </w:r>
      <w:r w:rsidR="00D47489">
        <w:t xml:space="preserve"> Pomocí metody automatického přidání je také identifikován </w:t>
      </w:r>
      <w:proofErr w:type="spellStart"/>
      <w:r w:rsidR="00D47489">
        <w:t>vCenter</w:t>
      </w:r>
      <w:proofErr w:type="spellEnd"/>
      <w:r w:rsidR="007C02E9">
        <w:t xml:space="preserve"> virtuální server</w:t>
      </w:r>
      <w:r w:rsidR="00B01872">
        <w:t xml:space="preserve"> a označen příslušným</w:t>
      </w:r>
      <w:r w:rsidR="007C02E9">
        <w:t xml:space="preserve"> záznamem</w:t>
      </w:r>
      <w:r w:rsidR="00392CC3">
        <w:t xml:space="preserve"> v</w:t>
      </w:r>
      <w:r w:rsidR="00B01872">
        <w:t xml:space="preserve"> databázi, v případě chybné identifikace je možné ho ručně změnit uživatelem.</w:t>
      </w:r>
      <w:r w:rsidR="006D2E15">
        <w:t xml:space="preserve"> Díky tomu nemu</w:t>
      </w:r>
      <w:r w:rsidR="00D921D4">
        <w:t>s</w:t>
      </w:r>
      <w:r w:rsidR="006D2E15">
        <w:t>í uživatel přidávat seznam všech serverů ručně a je zajištěna 100% správnost všech údajů</w:t>
      </w:r>
      <w:r w:rsidR="009E63B8">
        <w:t>. V</w:t>
      </w:r>
      <w:r w:rsidR="00E25086">
        <w:t> </w:t>
      </w:r>
      <w:r w:rsidR="009E63B8">
        <w:t>př</w:t>
      </w:r>
      <w:r w:rsidR="00E14FD4">
        <w:t>ípadě</w:t>
      </w:r>
      <w:r w:rsidR="00E25086">
        <w:t>, že se nějaké</w:t>
      </w:r>
      <w:r w:rsidR="009375C8">
        <w:t xml:space="preserve"> virtuální</w:t>
      </w:r>
      <w:r w:rsidR="00E25086">
        <w:t xml:space="preserve"> servery automaticky nenačtou nebo chce uživatel přidat </w:t>
      </w:r>
      <w:r w:rsidR="009375C8">
        <w:t>virtuální servery, ke kterým aktuálně nemá k dispozici žádný přístup</w:t>
      </w:r>
      <w:r w:rsidR="001D3134">
        <w:t>, může využít možnosti ručního přidání, kde ale není zajištěna kontrola správnosti údajů.</w:t>
      </w:r>
      <w:r w:rsidR="0097045E">
        <w:t xml:space="preserve"> </w:t>
      </w:r>
      <w:r w:rsidR="0070021F">
        <w:t>Na stránce se seznam</w:t>
      </w:r>
      <w:r w:rsidR="00052592">
        <w:t>em</w:t>
      </w:r>
      <w:r w:rsidR="0070021F">
        <w:t xml:space="preserve"> je také možné změnit pořadí spouštění (a vypínání) </w:t>
      </w:r>
      <w:r w:rsidR="00052592">
        <w:t>virtuálních serverů pomocí šipek u jednotlivých položek.</w:t>
      </w:r>
      <w:r w:rsidR="00161BE5">
        <w:t xml:space="preserve"> U každého virtuálního serveru je zobrazený jeho aktuální stav (vypnuto, spuštěno, nenalezen).</w:t>
      </w:r>
      <w:r w:rsidR="00161BE5">
        <w:rPr>
          <w:noProof/>
        </w:rPr>
        <w:drawing>
          <wp:inline distT="0" distB="0" distL="0" distR="0" wp14:anchorId="5FA08DB8" wp14:editId="3D5C4B8F">
            <wp:extent cx="5760720" cy="2432685"/>
            <wp:effectExtent l="0" t="0" r="5080" b="571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FEE" w14:textId="192ABE12" w:rsidR="00161BE5" w:rsidRPr="002D4C6A" w:rsidRDefault="002D4C6A" w:rsidP="002D4C6A">
      <w:pPr>
        <w:pStyle w:val="Titulek"/>
      </w:pPr>
      <w:bookmarkStart w:id="16" w:name="_Toc98095468"/>
      <w:bookmarkStart w:id="17" w:name="_Toc98158923"/>
      <w:r>
        <w:t xml:space="preserve">Obrázek </w:t>
      </w:r>
      <w:r w:rsidR="00C06FF2">
        <w:fldChar w:fldCharType="begin"/>
      </w:r>
      <w:r w:rsidR="00C06FF2">
        <w:instrText xml:space="preserve"> SEQ Obrázek \* ARABIC </w:instrText>
      </w:r>
      <w:r w:rsidR="00C06FF2">
        <w:fldChar w:fldCharType="separate"/>
      </w:r>
      <w:r w:rsidR="00833F94">
        <w:rPr>
          <w:noProof/>
        </w:rPr>
        <w:t>2</w:t>
      </w:r>
      <w:r w:rsidR="00C06FF2">
        <w:rPr>
          <w:noProof/>
        </w:rPr>
        <w:fldChar w:fldCharType="end"/>
      </w:r>
      <w:r>
        <w:t xml:space="preserve"> Seznam virtuálních serverů a informace o jejich stavu</w:t>
      </w:r>
      <w:bookmarkEnd w:id="16"/>
      <w:bookmarkEnd w:id="17"/>
    </w:p>
    <w:p w14:paraId="4D6F38FE" w14:textId="16A7BB10" w:rsidR="00052592" w:rsidRPr="00F92B0D" w:rsidRDefault="00512595" w:rsidP="00F92B0D">
      <w:r>
        <w:t xml:space="preserve">Dále </w:t>
      </w:r>
      <w:r w:rsidR="00A517EB">
        <w:t>je</w:t>
      </w:r>
      <w:r>
        <w:t xml:space="preserve"> zde krom stránek pro editaci</w:t>
      </w:r>
      <w:r w:rsidR="002D0712">
        <w:t xml:space="preserve"> (zde je možné vybraný server nastavit jako </w:t>
      </w:r>
      <w:proofErr w:type="spellStart"/>
      <w:r w:rsidR="002D0712">
        <w:t>vCenter</w:t>
      </w:r>
      <w:proofErr w:type="spellEnd"/>
      <w:r w:rsidR="002D0712">
        <w:t xml:space="preserve"> server – v případě špatné automatické detekce)</w:t>
      </w:r>
      <w:r>
        <w:t xml:space="preserve"> a odstranění</w:t>
      </w:r>
      <w:r w:rsidR="00A517EB">
        <w:t xml:space="preserve"> i stránka pro </w:t>
      </w:r>
      <w:r w:rsidR="00AB5FB0">
        <w:lastRenderedPageBreak/>
        <w:t>zobrazení vešker</w:t>
      </w:r>
      <w:r w:rsidR="002D0712">
        <w:t xml:space="preserve">ých </w:t>
      </w:r>
      <w:r w:rsidR="00AB5FB0">
        <w:t>informac</w:t>
      </w:r>
      <w:r w:rsidR="002D0712">
        <w:t>í</w:t>
      </w:r>
      <w:r w:rsidR="00AB5FB0">
        <w:t xml:space="preserve"> o serveru (od aktu</w:t>
      </w:r>
      <w:r w:rsidR="006238C5">
        <w:t>álního stavu až po seznam připojených disků).</w:t>
      </w:r>
    </w:p>
    <w:p w14:paraId="462B6EE7" w14:textId="22714B3B" w:rsidR="006F4348" w:rsidRDefault="00F92B0D" w:rsidP="0011256D">
      <w:pPr>
        <w:pStyle w:val="Nadpis3"/>
      </w:pPr>
      <w:bookmarkStart w:id="18" w:name="_Toc98159179"/>
      <w:r>
        <w:t>Stránky pro hostitelské servery</w:t>
      </w:r>
      <w:bookmarkEnd w:id="18"/>
    </w:p>
    <w:p w14:paraId="0863368F" w14:textId="0653B24D" w:rsidR="003B4E80" w:rsidRDefault="002D4C6A" w:rsidP="003B4E80">
      <w:r>
        <w:rPr>
          <w:noProof/>
        </w:rPr>
        <w:drawing>
          <wp:anchor distT="0" distB="0" distL="114300" distR="114300" simplePos="0" relativeHeight="251661316" behindDoc="0" locked="0" layoutInCell="1" allowOverlap="1" wp14:anchorId="06D8B8E2" wp14:editId="7F2C8C70">
            <wp:simplePos x="0" y="0"/>
            <wp:positionH relativeFrom="margin">
              <wp:posOffset>-56515</wp:posOffset>
            </wp:positionH>
            <wp:positionV relativeFrom="margin">
              <wp:posOffset>2079625</wp:posOffset>
            </wp:positionV>
            <wp:extent cx="2749550" cy="1631315"/>
            <wp:effectExtent l="0" t="0" r="6350" b="0"/>
            <wp:wrapSquare wrapText="bothSides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" r="8444"/>
                    <a:stretch/>
                  </pic:blipFill>
                  <pic:spPr bwMode="auto">
                    <a:xfrm>
                      <a:off x="0" y="0"/>
                      <a:ext cx="2749550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E80">
        <w:t>Tyto stránky jsou navrženy pro</w:t>
      </w:r>
      <w:r w:rsidR="003F261E">
        <w:t xml:space="preserve"> ruční</w:t>
      </w:r>
      <w:r w:rsidR="003B4E80">
        <w:t xml:space="preserve"> přidání jednotlivých hostitelských (fyzických) serverů</w:t>
      </w:r>
      <w:r w:rsidR="003F261E">
        <w:t xml:space="preserve">, které obsahují informace o serveru (název a výrobce), IP adresu, </w:t>
      </w:r>
      <w:r w:rsidR="00C65BAB">
        <w:t xml:space="preserve">přihlašovací údaje (pro řízení pomocí </w:t>
      </w:r>
      <w:proofErr w:type="spellStart"/>
      <w:r w:rsidR="00C65BAB">
        <w:t>PowerCLI</w:t>
      </w:r>
      <w:proofErr w:type="spellEnd"/>
      <w:r w:rsidR="008F2AB1">
        <w:t>)</w:t>
      </w:r>
      <w:r w:rsidR="00C65BAB">
        <w:t xml:space="preserve">. </w:t>
      </w:r>
      <w:r w:rsidR="008F2AB1">
        <w:t>Pro hostitel</w:t>
      </w:r>
      <w:r w:rsidR="002C558A">
        <w:t>s</w:t>
      </w:r>
      <w:r w:rsidR="008F2AB1">
        <w:t>ké servery se př</w:t>
      </w:r>
      <w:r w:rsidR="00B41A92">
        <w:t xml:space="preserve">idávají virtuální </w:t>
      </w:r>
      <w:proofErr w:type="spellStart"/>
      <w:r w:rsidR="00B41A92">
        <w:t>storage</w:t>
      </w:r>
      <w:proofErr w:type="spellEnd"/>
      <w:r w:rsidR="00B41A92">
        <w:t xml:space="preserve"> servery</w:t>
      </w:r>
      <w:r w:rsidR="007F3049">
        <w:t xml:space="preserve">, kde se eviduje jejich </w:t>
      </w:r>
      <w:r w:rsidR="004B084B">
        <w:t>unikátní název</w:t>
      </w:r>
      <w:r w:rsidR="002C558A">
        <w:t xml:space="preserve">. </w:t>
      </w:r>
      <w:r w:rsidR="009E371E">
        <w:t xml:space="preserve">A pro virtuální </w:t>
      </w:r>
      <w:proofErr w:type="spellStart"/>
      <w:r w:rsidR="009E371E">
        <w:t>storage</w:t>
      </w:r>
      <w:proofErr w:type="spellEnd"/>
      <w:r w:rsidR="009E371E">
        <w:t xml:space="preserve"> servery se přidávají jejich </w:t>
      </w:r>
      <w:proofErr w:type="spellStart"/>
      <w:r w:rsidR="009E371E">
        <w:t>datastory</w:t>
      </w:r>
      <w:proofErr w:type="spellEnd"/>
      <w:r w:rsidR="009E371E">
        <w:t>, kde je důležitý především jejich unikátní název pro kontrolu jejich přístupnosti při spouštění.</w:t>
      </w:r>
    </w:p>
    <w:p w14:paraId="222CE7E6" w14:textId="53EBF41C" w:rsidR="009E371E" w:rsidRDefault="002D4C6A" w:rsidP="003B4E80">
      <w:r>
        <w:rPr>
          <w:noProof/>
        </w:rPr>
        <mc:AlternateContent>
          <mc:Choice Requires="wps">
            <w:drawing>
              <wp:anchor distT="0" distB="0" distL="114300" distR="114300" simplePos="0" relativeHeight="251663364" behindDoc="0" locked="0" layoutInCell="1" allowOverlap="1" wp14:anchorId="169EE09C" wp14:editId="28F0784F">
                <wp:simplePos x="0" y="0"/>
                <wp:positionH relativeFrom="column">
                  <wp:posOffset>-56515</wp:posOffset>
                </wp:positionH>
                <wp:positionV relativeFrom="paragraph">
                  <wp:posOffset>816238</wp:posOffset>
                </wp:positionV>
                <wp:extent cx="2749550" cy="275590"/>
                <wp:effectExtent l="0" t="0" r="6350" b="3810"/>
                <wp:wrapSquare wrapText="bothSides"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275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BDEF2" w14:textId="1DF4DDD6" w:rsidR="002D4C6A" w:rsidRPr="002D4C6A" w:rsidRDefault="002D4C6A" w:rsidP="002D4C6A">
                            <w:pPr>
                              <w:pStyle w:val="Titulek"/>
                            </w:pPr>
                            <w:bookmarkStart w:id="19" w:name="_Toc98095469"/>
                            <w:bookmarkStart w:id="20" w:name="_Toc98158924"/>
                            <w:r w:rsidRPr="002D4C6A">
                              <w:t xml:space="preserve">Obrázek </w:t>
                            </w:r>
                            <w:r w:rsidR="00C06FF2">
                              <w:fldChar w:fldCharType="begin"/>
                            </w:r>
                            <w:r w:rsidR="00C06FF2">
                              <w:instrText xml:space="preserve"> SEQ Obrázek \* ARABIC </w:instrText>
                            </w:r>
                            <w:r w:rsidR="00C06FF2">
                              <w:fldChar w:fldCharType="separate"/>
                            </w:r>
                            <w:r w:rsidR="00833F94">
                              <w:rPr>
                                <w:noProof/>
                              </w:rPr>
                              <w:t>3</w:t>
                            </w:r>
                            <w:r w:rsidR="00C06FF2">
                              <w:rPr>
                                <w:noProof/>
                              </w:rPr>
                              <w:fldChar w:fldCharType="end"/>
                            </w:r>
                            <w:r w:rsidRPr="002D4C6A">
                              <w:t xml:space="preserve"> Formulář pro přidání VSA serveru</w:t>
                            </w:r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EE09C" id="Textové pole 13" o:spid="_x0000_s1029" type="#_x0000_t202" style="position:absolute;left:0;text-align:left;margin-left:-4.45pt;margin-top:64.25pt;width:216.5pt;height:21.7pt;z-index:251663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" stroked="f">
                <v:textbox inset="0,0,0,0">
                  <w:txbxContent>
                    <w:p w14:paraId="186BDEF2" w14:textId="1DF4DDD6" w:rsidR="002D4C6A" w:rsidRPr="002D4C6A" w:rsidRDefault="002D4C6A" w:rsidP="002D4C6A">
                      <w:pPr>
                        <w:pStyle w:val="Titulek"/>
                      </w:pPr>
                      <w:bookmarkStart w:id="21" w:name="_Toc98095469"/>
                      <w:bookmarkStart w:id="22" w:name="_Toc98158924"/>
                      <w:r w:rsidRPr="002D4C6A">
                        <w:t xml:space="preserve">Obrázek </w:t>
                      </w:r>
                      <w:r w:rsidR="00C06FF2">
                        <w:fldChar w:fldCharType="begin"/>
                      </w:r>
                      <w:r w:rsidR="00C06FF2">
                        <w:instrText xml:space="preserve"> SEQ Obrázek \* ARABIC </w:instrText>
                      </w:r>
                      <w:r w:rsidR="00C06FF2">
                        <w:fldChar w:fldCharType="separate"/>
                      </w:r>
                      <w:r w:rsidR="00833F94">
                        <w:rPr>
                          <w:noProof/>
                        </w:rPr>
                        <w:t>3</w:t>
                      </w:r>
                      <w:r w:rsidR="00C06FF2">
                        <w:rPr>
                          <w:noProof/>
                        </w:rPr>
                        <w:fldChar w:fldCharType="end"/>
                      </w:r>
                      <w:r w:rsidRPr="002D4C6A">
                        <w:t xml:space="preserve"> Formulář pro přidání VSA serveru</w:t>
                      </w:r>
                      <w:bookmarkEnd w:id="21"/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056964">
        <w:t>Celkově se stránky pro správu těchto tří entit velmi podobají a vzájemně na sebe navazují</w:t>
      </w:r>
      <w:r w:rsidR="00045F2C">
        <w:t>.</w:t>
      </w:r>
      <w:r w:rsidR="00F875F7">
        <w:t xml:space="preserve"> </w:t>
      </w:r>
      <w:r w:rsidR="00045F2C">
        <w:t>S</w:t>
      </w:r>
      <w:r w:rsidR="00F875F7">
        <w:t>tránky pro přidávání na sebe, pro lepší orientac</w:t>
      </w:r>
      <w:r w:rsidR="0019382A">
        <w:t>i</w:t>
      </w:r>
      <w:r w:rsidR="00F875F7">
        <w:t xml:space="preserve"> uživatele, odkazují.</w:t>
      </w:r>
    </w:p>
    <w:p w14:paraId="3D27EC7A" w14:textId="1CB393E0" w:rsidR="00833F94" w:rsidRDefault="00AD38CD" w:rsidP="00833F94">
      <w:pPr>
        <w:keepNext/>
      </w:pPr>
      <w:r>
        <w:t xml:space="preserve">Při přidávání každé entity, je zavolána metoda pro kontrolu, zda </w:t>
      </w:r>
      <w:r w:rsidR="00C1664A">
        <w:t>přidávaná entita opravdu existuje</w:t>
      </w:r>
      <w:r w:rsidR="00105CFC">
        <w:t xml:space="preserve"> a je k dispozici (spuštěna).</w:t>
      </w:r>
      <w:r w:rsidR="00C1664A">
        <w:t xml:space="preserve"> Např. při přidávání </w:t>
      </w:r>
      <w:r w:rsidR="00105CFC">
        <w:t xml:space="preserve">virtuálního </w:t>
      </w:r>
      <w:proofErr w:type="spellStart"/>
      <w:r w:rsidR="00105CFC">
        <w:t>storage</w:t>
      </w:r>
      <w:proofErr w:type="spellEnd"/>
      <w:r w:rsidR="00105CFC">
        <w:t xml:space="preserve"> serveru </w:t>
      </w:r>
      <w:r w:rsidR="00AC2118">
        <w:t xml:space="preserve">na hostitelský server je zavolána metoda, která se pomocí </w:t>
      </w:r>
      <w:proofErr w:type="spellStart"/>
      <w:r w:rsidR="00AC2118">
        <w:t>PowerCLI</w:t>
      </w:r>
      <w:proofErr w:type="spellEnd"/>
      <w:r w:rsidR="00AC2118">
        <w:t xml:space="preserve"> připojí na fyzický server a </w:t>
      </w:r>
      <w:r w:rsidR="006835BA">
        <w:t>zkontroluje,</w:t>
      </w:r>
      <w:r w:rsidR="00AC2118">
        <w:t xml:space="preserve"> zda </w:t>
      </w:r>
      <w:r w:rsidR="00E94C68">
        <w:t>je na něm spuštěný</w:t>
      </w:r>
      <w:r w:rsidR="00AC2118">
        <w:t xml:space="preserve"> virtuální </w:t>
      </w:r>
      <w:proofErr w:type="spellStart"/>
      <w:r w:rsidR="00AC2118">
        <w:t>storage</w:t>
      </w:r>
      <w:proofErr w:type="spellEnd"/>
      <w:r w:rsidR="00AC2118">
        <w:t xml:space="preserve"> server. </w:t>
      </w:r>
      <w:r w:rsidR="006835BA">
        <w:t xml:space="preserve">Následně je o výsledku uživatel informován pomocí informačního </w:t>
      </w:r>
      <w:r w:rsidR="00E402E7">
        <w:t>oznámení</w:t>
      </w:r>
      <w:r w:rsidR="006835BA">
        <w:t>.</w:t>
      </w:r>
      <w:r w:rsidR="002D0712">
        <w:t xml:space="preserve"> Správnost nastavení a stav systému je také možné zkontrolovat pomocí stavové stránky fyzického serveru, kde </w:t>
      </w:r>
      <w:r w:rsidR="00F14479">
        <w:t xml:space="preserve">je </w:t>
      </w:r>
      <w:r w:rsidR="002D0712">
        <w:t xml:space="preserve">zobrazen stav připojení k HPE </w:t>
      </w:r>
      <w:proofErr w:type="spellStart"/>
      <w:r w:rsidR="002D0712">
        <w:t>iLO</w:t>
      </w:r>
      <w:proofErr w:type="spellEnd"/>
      <w:r w:rsidR="002D0712">
        <w:t xml:space="preserve">, systému </w:t>
      </w:r>
      <w:proofErr w:type="spellStart"/>
      <w:r w:rsidR="002D0712">
        <w:t>vSphere</w:t>
      </w:r>
      <w:proofErr w:type="spellEnd"/>
      <w:r w:rsidR="002D0712">
        <w:t xml:space="preserve"> a virtuálním </w:t>
      </w:r>
      <w:proofErr w:type="spellStart"/>
      <w:r w:rsidR="002D0712">
        <w:t>storage</w:t>
      </w:r>
      <w:proofErr w:type="spellEnd"/>
      <w:r w:rsidR="002D0712">
        <w:t xml:space="preserve"> server</w:t>
      </w:r>
      <w:r w:rsidR="00F564AD">
        <w:t>ům</w:t>
      </w:r>
      <w:r w:rsidR="007B733C">
        <w:t xml:space="preserve"> </w:t>
      </w:r>
      <w:r w:rsidR="002D0712">
        <w:t>s</w:t>
      </w:r>
      <w:r w:rsidR="00F564AD">
        <w:t> </w:t>
      </w:r>
      <w:r w:rsidR="002D0712">
        <w:t>jejich</w:t>
      </w:r>
      <w:r w:rsidR="00F564AD">
        <w:t> </w:t>
      </w:r>
      <w:proofErr w:type="spellStart"/>
      <w:r w:rsidR="002D0712">
        <w:t>datasto</w:t>
      </w:r>
      <w:r w:rsidR="00F564AD">
        <w:t>ry</w:t>
      </w:r>
      <w:proofErr w:type="spellEnd"/>
      <w:r w:rsidR="00833F94">
        <w:t>.</w:t>
      </w:r>
      <w:r w:rsidR="00833F94">
        <w:rPr>
          <w:noProof/>
        </w:rPr>
        <w:drawing>
          <wp:inline distT="0" distB="0" distL="0" distR="0" wp14:anchorId="1BBD70B8" wp14:editId="4D9A108B">
            <wp:extent cx="5573111" cy="2192508"/>
            <wp:effectExtent l="0" t="0" r="2540" b="508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39" cy="21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F4D" w14:textId="5E0FFD20" w:rsidR="00F564AD" w:rsidRPr="00833F94" w:rsidRDefault="00833F94" w:rsidP="00833F94">
      <w:pPr>
        <w:pStyle w:val="Titulek"/>
      </w:pPr>
      <w:bookmarkStart w:id="23" w:name="_Toc98095470"/>
      <w:bookmarkStart w:id="24" w:name="_Toc98158925"/>
      <w:r>
        <w:t xml:space="preserve">Obrázek </w:t>
      </w:r>
      <w:r w:rsidR="00C06FF2">
        <w:fldChar w:fldCharType="begin"/>
      </w:r>
      <w:r w:rsidR="00C06FF2">
        <w:instrText xml:space="preserve"> SEQ Obrázek \* ARABIC </w:instrText>
      </w:r>
      <w:r w:rsidR="00C06FF2">
        <w:fldChar w:fldCharType="separate"/>
      </w:r>
      <w:r>
        <w:rPr>
          <w:noProof/>
        </w:rPr>
        <w:t>4</w:t>
      </w:r>
      <w:r w:rsidR="00C06FF2">
        <w:rPr>
          <w:noProof/>
        </w:rPr>
        <w:fldChar w:fldCharType="end"/>
      </w:r>
      <w:r>
        <w:t xml:space="preserve"> Zobrazení stavu fyzického serveru</w:t>
      </w:r>
      <w:bookmarkEnd w:id="23"/>
      <w:bookmarkEnd w:id="24"/>
    </w:p>
    <w:p w14:paraId="20185488" w14:textId="7AE74A18" w:rsidR="00E53161" w:rsidRDefault="0008526D" w:rsidP="003B4E80">
      <w:r>
        <w:lastRenderedPageBreak/>
        <w:t>Jelikož</w:t>
      </w:r>
      <w:r w:rsidR="00B466D3">
        <w:t xml:space="preserve"> je ve firmě aktuálně na každém fyzickém serveru pouze jeden virtuální </w:t>
      </w:r>
      <w:proofErr w:type="spellStart"/>
      <w:r w:rsidR="00B466D3">
        <w:t>storage</w:t>
      </w:r>
      <w:proofErr w:type="spellEnd"/>
      <w:r w:rsidR="00B466D3">
        <w:t xml:space="preserve"> server s jedním </w:t>
      </w:r>
      <w:proofErr w:type="spellStart"/>
      <w:r w:rsidR="00B466D3">
        <w:t>datastorem</w:t>
      </w:r>
      <w:proofErr w:type="spellEnd"/>
      <w:r w:rsidR="00D47FED">
        <w:t>, tak by bylo možné vše spojit do jedné entity</w:t>
      </w:r>
      <w:r w:rsidR="00D9335C">
        <w:t xml:space="preserve">. </w:t>
      </w:r>
      <w:r w:rsidR="00897C8C">
        <w:t>Rozhodl</w:t>
      </w:r>
      <w:r w:rsidR="00D47FED">
        <w:t xml:space="preserve"> jsem </w:t>
      </w:r>
      <w:r w:rsidR="00897C8C">
        <w:t>se ale pro rozdělení do tří entit</w:t>
      </w:r>
      <w:r w:rsidR="00D47FED">
        <w:t xml:space="preserve"> z důvodu možných budoucích změn a větší flexibilnosti aplikace.</w:t>
      </w:r>
    </w:p>
    <w:p w14:paraId="1D770913" w14:textId="66FEC9AF" w:rsidR="00E53161" w:rsidRDefault="009D3965" w:rsidP="00E53161">
      <w:pPr>
        <w:pStyle w:val="Nadpis3"/>
      </w:pPr>
      <w:bookmarkStart w:id="25" w:name="_Toc98159180"/>
      <w:r>
        <w:t>Správa uživatelů</w:t>
      </w:r>
      <w:bookmarkEnd w:id="25"/>
    </w:p>
    <w:p w14:paraId="578C3C87" w14:textId="32C73609" w:rsidR="009D3965" w:rsidRPr="009D3965" w:rsidRDefault="009D3965" w:rsidP="009D3965">
      <w:r>
        <w:t>Další nezbytnou součástí je stránka pro správu uživatelů, respektive administrátorů celé aplikac</w:t>
      </w:r>
      <w:r w:rsidR="00450DDA">
        <w:t>e</w:t>
      </w:r>
      <w:r>
        <w:t>, kteří mohou upravovat konfiguraci, přidávat UP</w:t>
      </w:r>
      <w:r w:rsidR="00504406">
        <w:t>S</w:t>
      </w:r>
      <w:r w:rsidR="00B906F7">
        <w:t xml:space="preserve"> a</w:t>
      </w:r>
      <w:r>
        <w:t xml:space="preserve"> virtuální </w:t>
      </w:r>
      <w:r w:rsidR="00B906F7">
        <w:t xml:space="preserve">i fyzické servery. Jak již bylo zmíněno, </w:t>
      </w:r>
      <w:r w:rsidR="00A75675">
        <w:t xml:space="preserve">v aplikaci je výchozí účet </w:t>
      </w:r>
      <w:proofErr w:type="spellStart"/>
      <w:r w:rsidR="00A75675">
        <w:t>administr</w:t>
      </w:r>
      <w:r w:rsidR="00450DDA">
        <w:t>a</w:t>
      </w:r>
      <w:r w:rsidR="00A75675">
        <w:t>tor</w:t>
      </w:r>
      <w:proofErr w:type="spellEnd"/>
      <w:r w:rsidR="00A75675">
        <w:t xml:space="preserve">, na něm může uživatel </w:t>
      </w:r>
      <w:r w:rsidR="006C3DAD">
        <w:t xml:space="preserve">(stejně jako na každém jiném </w:t>
      </w:r>
      <w:r w:rsidR="00917707">
        <w:t>účtu)</w:t>
      </w:r>
      <w:r w:rsidR="006C3DAD">
        <w:t xml:space="preserve"> </w:t>
      </w:r>
      <w:r w:rsidR="00A75675">
        <w:t xml:space="preserve">změnit heslo, případně </w:t>
      </w:r>
      <w:r w:rsidR="00504406">
        <w:t xml:space="preserve">jeho prostřednictvím </w:t>
      </w:r>
      <w:r w:rsidR="00A75675">
        <w:t xml:space="preserve">založit úplně nový </w:t>
      </w:r>
      <w:r w:rsidR="00F106CC">
        <w:t>účet (i účty pro ostatní</w:t>
      </w:r>
      <w:r w:rsidR="00504406">
        <w:t xml:space="preserve"> uživatele</w:t>
      </w:r>
      <w:r w:rsidR="00F106CC">
        <w:t xml:space="preserve">) a původní </w:t>
      </w:r>
      <w:r w:rsidR="002F1C0E">
        <w:t>administr</w:t>
      </w:r>
      <w:r w:rsidR="008971A2">
        <w:t>á</w:t>
      </w:r>
      <w:r w:rsidR="002F1C0E">
        <w:t>tor</w:t>
      </w:r>
      <w:r w:rsidR="008971A2">
        <w:t>ský účet</w:t>
      </w:r>
      <w:r w:rsidR="002F1C0E">
        <w:t xml:space="preserve"> odstranit.</w:t>
      </w:r>
      <w:r w:rsidR="008971A2">
        <w:t xml:space="preserve"> Aplikace je</w:t>
      </w:r>
      <w:r w:rsidR="001E6646">
        <w:t xml:space="preserve"> do budoucna</w:t>
      </w:r>
      <w:r w:rsidR="008971A2">
        <w:t xml:space="preserve"> připravena pro využívání rolí </w:t>
      </w:r>
      <w:r w:rsidR="001E6646">
        <w:t>uživatelů, ale v aktuálním nasazení ve firmě to</w:t>
      </w:r>
      <w:r w:rsidR="00444BCE">
        <w:t>to</w:t>
      </w:r>
      <w:r w:rsidR="001E6646">
        <w:t xml:space="preserve"> není </w:t>
      </w:r>
      <w:r w:rsidR="00471824">
        <w:t>po</w:t>
      </w:r>
      <w:r w:rsidR="00A77435">
        <w:t>třeba (aplikace je určena pouze pro administrátory).</w:t>
      </w:r>
    </w:p>
    <w:p w14:paraId="3A231E97" w14:textId="286670F0" w:rsidR="0023432B" w:rsidRDefault="00860055" w:rsidP="0023432B">
      <w:pPr>
        <w:pStyle w:val="Nadpis1"/>
      </w:pPr>
      <w:bookmarkStart w:id="26" w:name="_Toc98159181"/>
      <w:r>
        <w:lastRenderedPageBreak/>
        <w:t>UPS</w:t>
      </w:r>
      <w:bookmarkEnd w:id="26"/>
    </w:p>
    <w:p w14:paraId="70594B6A" w14:textId="0780814C" w:rsidR="0023432B" w:rsidRDefault="008247DA" w:rsidP="00F96D91">
      <w:r>
        <w:t>Aplikace komunikuje</w:t>
      </w:r>
      <w:r w:rsidR="00CA41AC">
        <w:t xml:space="preserve"> s UPS </w:t>
      </w:r>
      <w:r w:rsidR="00504406">
        <w:t xml:space="preserve">zařízeními </w:t>
      </w:r>
      <w:r w:rsidR="00541941">
        <w:t xml:space="preserve">přes LAN </w:t>
      </w:r>
      <w:r w:rsidR="00CA41AC">
        <w:t xml:space="preserve">pomocí </w:t>
      </w:r>
      <w:proofErr w:type="spellStart"/>
      <w:r w:rsidR="00CA41AC">
        <w:t>NuGet</w:t>
      </w:r>
      <w:proofErr w:type="spellEnd"/>
      <w:r w:rsidR="00CA41AC">
        <w:t xml:space="preserve"> balíčku </w:t>
      </w:r>
      <w:r w:rsidR="00380675" w:rsidRPr="00380675">
        <w:t xml:space="preserve">SNMP </w:t>
      </w:r>
      <w:proofErr w:type="spellStart"/>
      <w:r w:rsidR="00380675" w:rsidRPr="00380675">
        <w:t>Library</w:t>
      </w:r>
      <w:proofErr w:type="spellEnd"/>
      <w:r w:rsidR="00380675">
        <w:t xml:space="preserve"> od spole</w:t>
      </w:r>
      <w:r w:rsidR="00B56C75">
        <w:t>čn</w:t>
      </w:r>
      <w:r w:rsidR="00380675">
        <w:t xml:space="preserve">osti </w:t>
      </w:r>
      <w:proofErr w:type="spellStart"/>
      <w:r w:rsidR="00380675" w:rsidRPr="00380675">
        <w:t>LeXtudio</w:t>
      </w:r>
      <w:proofErr w:type="spellEnd"/>
      <w:r w:rsidR="00380675" w:rsidRPr="00380675">
        <w:t xml:space="preserve"> Inc.</w:t>
      </w:r>
      <w:r w:rsidR="00B80023">
        <w:t xml:space="preserve"> přes protokol SNMPv1</w:t>
      </w:r>
      <w:r w:rsidR="007F2E36">
        <w:t xml:space="preserve">. </w:t>
      </w:r>
      <w:r w:rsidR="00D709C3">
        <w:t>Získání dat přes protokol SNMP je pomocí jednoznačných OID identifikátorů.</w:t>
      </w:r>
      <w:r w:rsidR="007F2E36">
        <w:t xml:space="preserve"> </w:t>
      </w:r>
    </w:p>
    <w:p w14:paraId="2CAF0311" w14:textId="0531F2BA" w:rsidR="0023432B" w:rsidRDefault="007F2E36" w:rsidP="0023432B">
      <w:pPr>
        <w:pStyle w:val="Nadpis2"/>
      </w:pPr>
      <w:bookmarkStart w:id="27" w:name="_Toc98159182"/>
      <w:r>
        <w:t>OID</w:t>
      </w:r>
      <w:bookmarkEnd w:id="27"/>
    </w:p>
    <w:p w14:paraId="511569D5" w14:textId="61A2358E" w:rsidR="0023432B" w:rsidRDefault="003A2501" w:rsidP="00F96D91">
      <w:r>
        <w:t xml:space="preserve">OID je jednoznačný identifikátor užívaný v protokolu SNMP, existují obecná OID (např. pro získání </w:t>
      </w:r>
      <w:r w:rsidR="00450DDA">
        <w:t>modelu nebo</w:t>
      </w:r>
      <w:r>
        <w:t xml:space="preserve"> výrobce zařízení), která </w:t>
      </w:r>
      <w:r w:rsidR="005B6D0E">
        <w:t>jsou automaticky volána při přidávání UPS</w:t>
      </w:r>
      <w:r w:rsidR="002D17F5">
        <w:t xml:space="preserve"> a v případě jejich nalezení je UPS automaticky pojmenována (lze ručně změnit)</w:t>
      </w:r>
      <w:r w:rsidR="00EE1828">
        <w:t>.</w:t>
      </w:r>
    </w:p>
    <w:p w14:paraId="1A44DD0F" w14:textId="1CB8FCD5" w:rsidR="00E70695" w:rsidRDefault="00E70695" w:rsidP="00F96D91">
      <w:r>
        <w:t>Zde je vidět příklad v</w:t>
      </w:r>
      <w:r w:rsidR="00073E2B">
        <w:t xml:space="preserve">yčítání dat z UPS, tučně vyznačené hodnoty jsou OID </w:t>
      </w:r>
      <w:r w:rsidR="008C5840">
        <w:t>pro model a výrobce.</w:t>
      </w:r>
    </w:p>
    <w:p w14:paraId="3D711BD9" w14:textId="5D2F4800" w:rsidR="00E70695" w:rsidRPr="000801D9" w:rsidRDefault="00E70695" w:rsidP="00E70695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 xml:space="preserve">var </w:t>
      </w:r>
      <w:proofErr w:type="spellStart"/>
      <w:r w:rsidRPr="000801D9">
        <w:rPr>
          <w:sz w:val="22"/>
          <w:szCs w:val="21"/>
        </w:rPr>
        <w:t>dataUps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r w:rsidRPr="000801D9">
        <w:rPr>
          <w:sz w:val="22"/>
          <w:szCs w:val="21"/>
        </w:rPr>
        <w:t>Messenger.Get</w:t>
      </w:r>
      <w:proofErr w:type="spellEnd"/>
      <w:r w:rsidRPr="000801D9">
        <w:rPr>
          <w:sz w:val="22"/>
          <w:szCs w:val="21"/>
        </w:rPr>
        <w:t>(VersionCode.V1,</w:t>
      </w:r>
    </w:p>
    <w:p w14:paraId="374629B3" w14:textId="79EA0150" w:rsidR="00E70695" w:rsidRPr="000801D9" w:rsidRDefault="00E70695" w:rsidP="00E70695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new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proofErr w:type="gramStart"/>
      <w:r w:rsidRPr="000801D9">
        <w:rPr>
          <w:sz w:val="22"/>
          <w:szCs w:val="21"/>
        </w:rPr>
        <w:t>IPEndPoint</w:t>
      </w:r>
      <w:proofErr w:type="spellEnd"/>
      <w:r w:rsidRPr="000801D9">
        <w:rPr>
          <w:sz w:val="22"/>
          <w:szCs w:val="21"/>
        </w:rPr>
        <w:t>(</w:t>
      </w:r>
      <w:proofErr w:type="spellStart"/>
      <w:proofErr w:type="gramEnd"/>
      <w:r w:rsidRPr="000801D9">
        <w:rPr>
          <w:sz w:val="22"/>
          <w:szCs w:val="21"/>
        </w:rPr>
        <w:t>IPAddress.Parse</w:t>
      </w:r>
      <w:proofErr w:type="spellEnd"/>
      <w:r w:rsidRPr="000801D9">
        <w:rPr>
          <w:sz w:val="22"/>
          <w:szCs w:val="21"/>
        </w:rPr>
        <w:t>(</w:t>
      </w:r>
      <w:proofErr w:type="spellStart"/>
      <w:r w:rsidRPr="000801D9">
        <w:rPr>
          <w:sz w:val="22"/>
          <w:szCs w:val="21"/>
        </w:rPr>
        <w:t>UPS.IPAddress</w:t>
      </w:r>
      <w:proofErr w:type="spellEnd"/>
      <w:r w:rsidRPr="000801D9">
        <w:rPr>
          <w:sz w:val="22"/>
          <w:szCs w:val="21"/>
        </w:rPr>
        <w:t>), 161),</w:t>
      </w:r>
    </w:p>
    <w:p w14:paraId="19BA9803" w14:textId="214147AF" w:rsidR="00E70695" w:rsidRPr="000801D9" w:rsidRDefault="00E70695" w:rsidP="00E70695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new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OctetString</w:t>
      </w:r>
      <w:proofErr w:type="spellEnd"/>
      <w:r w:rsidRPr="000801D9">
        <w:rPr>
          <w:sz w:val="22"/>
          <w:szCs w:val="21"/>
        </w:rPr>
        <w:t>("public"),</w:t>
      </w:r>
    </w:p>
    <w:p w14:paraId="266678B8" w14:textId="26B5C109" w:rsidR="00E70695" w:rsidRPr="000801D9" w:rsidRDefault="003A7F59" w:rsidP="00E70695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proofErr w:type="spellStart"/>
      <w:r w:rsidR="00E70695" w:rsidRPr="000801D9">
        <w:rPr>
          <w:sz w:val="22"/>
          <w:szCs w:val="21"/>
        </w:rPr>
        <w:t>new</w:t>
      </w:r>
      <w:proofErr w:type="spellEnd"/>
      <w:r w:rsidR="00E70695" w:rsidRPr="000801D9">
        <w:rPr>
          <w:sz w:val="22"/>
          <w:szCs w:val="21"/>
        </w:rPr>
        <w:t xml:space="preserve"> </w:t>
      </w:r>
      <w:proofErr w:type="gramStart"/>
      <w:r w:rsidR="00E70695" w:rsidRPr="000801D9">
        <w:rPr>
          <w:sz w:val="22"/>
          <w:szCs w:val="21"/>
        </w:rPr>
        <w:t>List&lt;</w:t>
      </w:r>
      <w:proofErr w:type="spellStart"/>
      <w:proofErr w:type="gramEnd"/>
      <w:r w:rsidR="00E70695" w:rsidRPr="000801D9">
        <w:rPr>
          <w:sz w:val="22"/>
          <w:szCs w:val="21"/>
        </w:rPr>
        <w:t>Variable</w:t>
      </w:r>
      <w:proofErr w:type="spellEnd"/>
      <w:r w:rsidR="00E70695" w:rsidRPr="000801D9">
        <w:rPr>
          <w:sz w:val="22"/>
          <w:szCs w:val="21"/>
        </w:rPr>
        <w:t>&gt; {</w:t>
      </w:r>
      <w:proofErr w:type="spellStart"/>
      <w:r w:rsidR="00E70695" w:rsidRPr="000801D9">
        <w:rPr>
          <w:sz w:val="22"/>
          <w:szCs w:val="21"/>
        </w:rPr>
        <w:t>new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="00E70695" w:rsidRPr="000801D9">
        <w:rPr>
          <w:sz w:val="22"/>
          <w:szCs w:val="21"/>
        </w:rPr>
        <w:t>Variable</w:t>
      </w:r>
      <w:proofErr w:type="spellEnd"/>
      <w:r w:rsidR="00E70695" w:rsidRPr="000801D9">
        <w:rPr>
          <w:sz w:val="22"/>
          <w:szCs w:val="21"/>
        </w:rPr>
        <w:t>(</w:t>
      </w:r>
      <w:proofErr w:type="spellStart"/>
      <w:r w:rsidR="00E70695" w:rsidRPr="000801D9">
        <w:rPr>
          <w:sz w:val="22"/>
          <w:szCs w:val="21"/>
        </w:rPr>
        <w:t>new</w:t>
      </w:r>
      <w:proofErr w:type="spellEnd"/>
      <w:r w:rsidR="00E70695" w:rsidRPr="000801D9">
        <w:rPr>
          <w:sz w:val="22"/>
          <w:szCs w:val="21"/>
        </w:rPr>
        <w:t xml:space="preserve"> </w:t>
      </w:r>
      <w:r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proofErr w:type="spellStart"/>
      <w:r w:rsidR="00E70695" w:rsidRPr="000801D9">
        <w:rPr>
          <w:sz w:val="22"/>
          <w:szCs w:val="21"/>
        </w:rPr>
        <w:t>ObjectIdentifier</w:t>
      </w:r>
      <w:proofErr w:type="spellEnd"/>
      <w:r w:rsidR="00E70695" w:rsidRPr="000801D9">
        <w:rPr>
          <w:sz w:val="22"/>
          <w:szCs w:val="21"/>
        </w:rPr>
        <w:t>("</w:t>
      </w:r>
      <w:r w:rsidR="00E70695" w:rsidRPr="000801D9">
        <w:rPr>
          <w:b/>
          <w:bCs/>
          <w:sz w:val="22"/>
          <w:szCs w:val="21"/>
        </w:rPr>
        <w:t>1.3.6.1.4.1.232.165.1.2.2.0</w:t>
      </w:r>
      <w:r w:rsidR="00E70695" w:rsidRPr="000801D9">
        <w:rPr>
          <w:sz w:val="22"/>
          <w:szCs w:val="21"/>
        </w:rPr>
        <w:t>")),</w:t>
      </w:r>
      <w:proofErr w:type="spellStart"/>
      <w:r w:rsidR="00E70695" w:rsidRPr="000801D9">
        <w:rPr>
          <w:sz w:val="22"/>
          <w:szCs w:val="21"/>
        </w:rPr>
        <w:t>new</w:t>
      </w:r>
      <w:proofErr w:type="spellEnd"/>
      <w:r w:rsidR="00E70695" w:rsidRPr="000801D9">
        <w:rPr>
          <w:sz w:val="22"/>
          <w:szCs w:val="21"/>
        </w:rPr>
        <w:t xml:space="preserve"> </w:t>
      </w:r>
      <w:r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proofErr w:type="spellStart"/>
      <w:r w:rsidR="00E70695" w:rsidRPr="000801D9">
        <w:rPr>
          <w:sz w:val="22"/>
          <w:szCs w:val="21"/>
        </w:rPr>
        <w:t>Variable</w:t>
      </w:r>
      <w:proofErr w:type="spellEnd"/>
      <w:r w:rsidR="00E70695" w:rsidRPr="000801D9">
        <w:rPr>
          <w:sz w:val="22"/>
          <w:szCs w:val="21"/>
        </w:rPr>
        <w:t>(</w:t>
      </w:r>
      <w:proofErr w:type="spellStart"/>
      <w:r w:rsidR="00E70695" w:rsidRPr="000801D9">
        <w:rPr>
          <w:sz w:val="22"/>
          <w:szCs w:val="21"/>
        </w:rPr>
        <w:t>new</w:t>
      </w:r>
      <w:proofErr w:type="spellEnd"/>
      <w:r w:rsidRPr="000801D9">
        <w:rPr>
          <w:sz w:val="22"/>
          <w:szCs w:val="21"/>
        </w:rPr>
        <w:t xml:space="preserve"> </w:t>
      </w:r>
      <w:r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r w:rsidR="00687283" w:rsidRPr="000801D9">
        <w:rPr>
          <w:sz w:val="22"/>
          <w:szCs w:val="21"/>
        </w:rPr>
        <w:tab/>
      </w:r>
      <w:proofErr w:type="spellStart"/>
      <w:r w:rsidR="00E70695" w:rsidRPr="000801D9">
        <w:rPr>
          <w:sz w:val="22"/>
          <w:szCs w:val="21"/>
        </w:rPr>
        <w:t>ObjectIdentifier</w:t>
      </w:r>
      <w:proofErr w:type="spellEnd"/>
      <w:r w:rsidR="00E70695" w:rsidRPr="000801D9">
        <w:rPr>
          <w:sz w:val="22"/>
          <w:szCs w:val="21"/>
        </w:rPr>
        <w:t>("</w:t>
      </w:r>
      <w:r w:rsidR="00E70695" w:rsidRPr="000801D9">
        <w:rPr>
          <w:b/>
          <w:bCs/>
          <w:sz w:val="22"/>
          <w:szCs w:val="21"/>
        </w:rPr>
        <w:t>1.3.6.1.4.1.232.165.1.2.1.0</w:t>
      </w:r>
      <w:r w:rsidR="00E70695" w:rsidRPr="000801D9">
        <w:rPr>
          <w:sz w:val="22"/>
          <w:szCs w:val="21"/>
        </w:rPr>
        <w:t>")) },</w:t>
      </w:r>
    </w:p>
    <w:p w14:paraId="4431E537" w14:textId="5EF240DE" w:rsidR="00E70695" w:rsidRPr="000801D9" w:rsidRDefault="00687283" w:rsidP="00E70695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="00E70695" w:rsidRPr="000801D9">
        <w:rPr>
          <w:sz w:val="22"/>
          <w:szCs w:val="21"/>
        </w:rPr>
        <w:t>6000);</w:t>
      </w:r>
    </w:p>
    <w:p w14:paraId="49333590" w14:textId="0EAF5EB7" w:rsidR="00E70695" w:rsidRPr="000801D9" w:rsidRDefault="00E70695" w:rsidP="00E70695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UPS.Model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proofErr w:type="gramStart"/>
      <w:r w:rsidRPr="000801D9">
        <w:rPr>
          <w:sz w:val="22"/>
          <w:szCs w:val="21"/>
        </w:rPr>
        <w:t>dataUps</w:t>
      </w:r>
      <w:proofErr w:type="spellEnd"/>
      <w:r w:rsidRPr="000801D9">
        <w:rPr>
          <w:sz w:val="22"/>
          <w:szCs w:val="21"/>
        </w:rPr>
        <w:t>[</w:t>
      </w:r>
      <w:proofErr w:type="gramEnd"/>
      <w:r w:rsidRPr="000801D9">
        <w:rPr>
          <w:sz w:val="22"/>
          <w:szCs w:val="21"/>
        </w:rPr>
        <w:t>0].</w:t>
      </w:r>
      <w:proofErr w:type="spellStart"/>
      <w:r w:rsidRPr="000801D9">
        <w:rPr>
          <w:sz w:val="22"/>
          <w:szCs w:val="21"/>
        </w:rPr>
        <w:t>Data.ToString</w:t>
      </w:r>
      <w:proofErr w:type="spellEnd"/>
      <w:r w:rsidRPr="000801D9">
        <w:rPr>
          <w:sz w:val="22"/>
          <w:szCs w:val="21"/>
        </w:rPr>
        <w:t>();</w:t>
      </w:r>
    </w:p>
    <w:p w14:paraId="1199FA47" w14:textId="78D152B1" w:rsidR="00651293" w:rsidRPr="000801D9" w:rsidRDefault="00E70695" w:rsidP="00E70695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UPS.Producer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proofErr w:type="gramStart"/>
      <w:r w:rsidRPr="000801D9">
        <w:rPr>
          <w:sz w:val="22"/>
          <w:szCs w:val="21"/>
        </w:rPr>
        <w:t>dataUps</w:t>
      </w:r>
      <w:proofErr w:type="spellEnd"/>
      <w:r w:rsidRPr="000801D9">
        <w:rPr>
          <w:sz w:val="22"/>
          <w:szCs w:val="21"/>
        </w:rPr>
        <w:t>[</w:t>
      </w:r>
      <w:proofErr w:type="gramEnd"/>
      <w:r w:rsidRPr="000801D9">
        <w:rPr>
          <w:sz w:val="22"/>
          <w:szCs w:val="21"/>
        </w:rPr>
        <w:t>1].</w:t>
      </w:r>
      <w:proofErr w:type="spellStart"/>
      <w:r w:rsidRPr="000801D9">
        <w:rPr>
          <w:sz w:val="22"/>
          <w:szCs w:val="21"/>
        </w:rPr>
        <w:t>Data.ToString</w:t>
      </w:r>
      <w:proofErr w:type="spellEnd"/>
      <w:r w:rsidRPr="000801D9">
        <w:rPr>
          <w:sz w:val="22"/>
          <w:szCs w:val="21"/>
        </w:rPr>
        <w:t>();</w:t>
      </w:r>
    </w:p>
    <w:p w14:paraId="3CDF7BF2" w14:textId="1BBF00DD" w:rsidR="00EE1828" w:rsidRDefault="00EE1828" w:rsidP="00EE1828">
      <w:pPr>
        <w:pStyle w:val="Sta"/>
      </w:pPr>
      <w:r>
        <w:t xml:space="preserve">Pro </w:t>
      </w:r>
      <w:r w:rsidR="004812EE">
        <w:t>více specifická</w:t>
      </w:r>
      <w:r>
        <w:t xml:space="preserve"> </w:t>
      </w:r>
      <w:r w:rsidR="00B51409">
        <w:t>data má zpravidla každý výrobce vlastní OID</w:t>
      </w:r>
      <w:r w:rsidR="00715F03">
        <w:t>, které má většinou uvedeno na svých webových stránkách. Jelikož jsou v tomto konk</w:t>
      </w:r>
      <w:r w:rsidR="00E20774">
        <w:t>rétním nasazení obě UPS od společnosti HPE</w:t>
      </w:r>
      <w:r w:rsidR="004812EE">
        <w:t xml:space="preserve"> </w:t>
      </w:r>
      <w:r w:rsidR="00E20774">
        <w:t xml:space="preserve">(Hewlett-Packard </w:t>
      </w:r>
      <w:proofErr w:type="spellStart"/>
      <w:r w:rsidR="00E20774">
        <w:t>Enterprise</w:t>
      </w:r>
      <w:proofErr w:type="spellEnd"/>
      <w:r w:rsidR="00E20774">
        <w:t>)</w:t>
      </w:r>
      <w:r w:rsidR="004812EE">
        <w:t xml:space="preserve"> a </w:t>
      </w:r>
      <w:r w:rsidR="00D7543E">
        <w:t>jsou téměř identické</w:t>
      </w:r>
      <w:r w:rsidR="005A45F6">
        <w:t>, tak mají OID stejná, ale systém je připraven i na jiné UPS jiných výrobců</w:t>
      </w:r>
      <w:r w:rsidR="00BC45A9">
        <w:t>, např. pro případ výměny.</w:t>
      </w:r>
    </w:p>
    <w:p w14:paraId="3D89F53C" w14:textId="0C3C4ED3" w:rsidR="0023432B" w:rsidRDefault="0006416E" w:rsidP="004A7C9B">
      <w:pPr>
        <w:pStyle w:val="Nadpis2"/>
      </w:pPr>
      <w:bookmarkStart w:id="28" w:name="_Toc98159183"/>
      <w:r>
        <w:t>Problém při aktualizaci firmwaru síťov</w:t>
      </w:r>
      <w:r w:rsidR="00B4469D">
        <w:t>ého</w:t>
      </w:r>
      <w:r>
        <w:t xml:space="preserve"> modu</w:t>
      </w:r>
      <w:r w:rsidR="00B4469D">
        <w:t>lu</w:t>
      </w:r>
      <w:r w:rsidR="00DF6A28">
        <w:t xml:space="preserve"> UPS</w:t>
      </w:r>
      <w:bookmarkEnd w:id="28"/>
    </w:p>
    <w:p w14:paraId="7091C501" w14:textId="46251EBE" w:rsidR="0023432B" w:rsidRDefault="008A0734" w:rsidP="00F96D91">
      <w:r>
        <w:t xml:space="preserve">Před začátkem </w:t>
      </w:r>
      <w:r w:rsidR="00E54AF6">
        <w:t>práce s</w:t>
      </w:r>
      <w:r w:rsidR="00DF6A28">
        <w:t> </w:t>
      </w:r>
      <w:r w:rsidR="00E54AF6">
        <w:t>UPS pomocí protokolu SNMP jsem kontroloval aktuálnost</w:t>
      </w:r>
      <w:r w:rsidR="00897E53">
        <w:t xml:space="preserve"> firmwaru síťových modulů</w:t>
      </w:r>
      <w:r w:rsidR="00DF6A28">
        <w:t>,</w:t>
      </w:r>
      <w:r w:rsidR="00DF6A28" w:rsidRPr="00FF73BF">
        <w:t xml:space="preserve"> kte</w:t>
      </w:r>
      <w:r w:rsidR="001E5607">
        <w:t xml:space="preserve">ré </w:t>
      </w:r>
      <w:proofErr w:type="gramStart"/>
      <w:r w:rsidR="001E5607">
        <w:t>slouží</w:t>
      </w:r>
      <w:proofErr w:type="gramEnd"/>
      <w:r w:rsidR="001E5607">
        <w:t xml:space="preserve"> pro komunikaci s</w:t>
      </w:r>
      <w:r w:rsidR="00C60BEA">
        <w:t> </w:t>
      </w:r>
      <w:r w:rsidR="001E5607">
        <w:t>UPS</w:t>
      </w:r>
      <w:r w:rsidR="00C60BEA">
        <w:t xml:space="preserve"> po LAN</w:t>
      </w:r>
      <w:r w:rsidR="001E5607">
        <w:t>.</w:t>
      </w:r>
      <w:r w:rsidR="00897E53">
        <w:t xml:space="preserve"> </w:t>
      </w:r>
      <w:r w:rsidR="001E5607">
        <w:t>D</w:t>
      </w:r>
      <w:r w:rsidR="00E54AF6">
        <w:t>le webových stránek výrobce</w:t>
      </w:r>
      <w:r w:rsidR="00751B61">
        <w:t xml:space="preserve"> (v tomto případě HPE)</w:t>
      </w:r>
      <w:r w:rsidR="00E54AF6">
        <w:t xml:space="preserve"> </w:t>
      </w:r>
      <w:r w:rsidR="00897E53">
        <w:t xml:space="preserve">byla pro jeden ze síťových modulů </w:t>
      </w:r>
      <w:r w:rsidR="001E5607">
        <w:t xml:space="preserve">k dispozici </w:t>
      </w:r>
      <w:r w:rsidR="00897E53">
        <w:lastRenderedPageBreak/>
        <w:t>novější verze firmwaru.</w:t>
      </w:r>
      <w:r w:rsidR="0080380A">
        <w:t xml:space="preserve"> </w:t>
      </w:r>
      <w:r w:rsidR="00897E53">
        <w:t>Stáhl jsem ji a</w:t>
      </w:r>
      <w:r w:rsidR="00D069E2">
        <w:t xml:space="preserve"> dle</w:t>
      </w:r>
      <w:r w:rsidR="00AC01E8">
        <w:t xml:space="preserve"> </w:t>
      </w:r>
      <w:r w:rsidR="00D069E2">
        <w:t>dokumentace</w:t>
      </w:r>
      <w:r w:rsidR="00FF73BF">
        <w:t xml:space="preserve"> k</w:t>
      </w:r>
      <w:r w:rsidR="00AC01E8">
        <w:t xml:space="preserve"> aktualizac</w:t>
      </w:r>
      <w:r w:rsidR="00FF73BF">
        <w:t>i</w:t>
      </w:r>
      <w:r w:rsidR="00AC01E8">
        <w:t xml:space="preserve"> firmwaru</w:t>
      </w:r>
      <w:r w:rsidR="00D069E2">
        <w:t xml:space="preserve"> a dokumentace</w:t>
      </w:r>
      <w:r w:rsidR="00FF73BF">
        <w:t xml:space="preserve"> od</w:t>
      </w:r>
      <w:r w:rsidR="00D069E2">
        <w:t xml:space="preserve"> dodavatele UPS </w:t>
      </w:r>
      <w:r w:rsidR="00AC01E8">
        <w:t>jsem zkontrolovat kompatibilitu aktualizace UPS</w:t>
      </w:r>
      <w:r w:rsidR="00FF73BF">
        <w:t>, síťových modulů</w:t>
      </w:r>
      <w:r w:rsidR="00AC01E8">
        <w:t xml:space="preserve"> a firmwaru</w:t>
      </w:r>
      <w:r w:rsidR="00FF73BF">
        <w:t xml:space="preserve">, </w:t>
      </w:r>
      <w:r w:rsidR="006A73E9">
        <w:t xml:space="preserve">která vyhovovala. </w:t>
      </w:r>
      <w:r w:rsidR="001E5607">
        <w:t>Bez obav jsem p</w:t>
      </w:r>
      <w:r w:rsidR="006A73E9">
        <w:t>rovedl</w:t>
      </w:r>
      <w:r w:rsidR="00FF73BF">
        <w:t xml:space="preserve"> </w:t>
      </w:r>
      <w:r w:rsidR="006A73E9">
        <w:t>aktualizaci firmwaru daného síťového modulu.</w:t>
      </w:r>
    </w:p>
    <w:p w14:paraId="43E80D25" w14:textId="7C81E258" w:rsidR="006A73E9" w:rsidRDefault="006A73E9" w:rsidP="00F96D91">
      <w:r>
        <w:t>Po aktualizaci</w:t>
      </w:r>
      <w:r w:rsidR="00C60BEA">
        <w:t xml:space="preserve"> modulu </w:t>
      </w:r>
      <w:r w:rsidR="00124E0A">
        <w:t>a restartu</w:t>
      </w:r>
      <w:r w:rsidR="00C60BEA">
        <w:t xml:space="preserve"> UPS</w:t>
      </w:r>
      <w:r w:rsidR="00124E0A">
        <w:t xml:space="preserve"> jsem zjistil, že síťový modul není schopen komunikovat s</w:t>
      </w:r>
      <w:r w:rsidR="00331D5F">
        <w:t> </w:t>
      </w:r>
      <w:r w:rsidR="00124E0A">
        <w:t>UPS</w:t>
      </w:r>
      <w:r w:rsidR="00331D5F">
        <w:t xml:space="preserve">. Začal jsem tedy s hledáním řešení na </w:t>
      </w:r>
      <w:r w:rsidR="00FF73BF">
        <w:t>i</w:t>
      </w:r>
      <w:r w:rsidR="00331D5F">
        <w:t xml:space="preserve">nternetu, kde ale o tomto druhu problému bylo velmi málo zmínek a </w:t>
      </w:r>
      <w:r w:rsidR="006366AC">
        <w:t xml:space="preserve">také se jednalo o modely jiných generací této verze UPS. </w:t>
      </w:r>
      <w:r w:rsidR="00751B61">
        <w:t xml:space="preserve">Zkoušel jsem také stáhnout původní verzi firmwaru, ale bohužel dle </w:t>
      </w:r>
      <w:r w:rsidR="00C60BEA">
        <w:t xml:space="preserve">informace </w:t>
      </w:r>
      <w:r w:rsidR="00751B61">
        <w:t>na webových stránk</w:t>
      </w:r>
      <w:r w:rsidR="00C60BEA">
        <w:t>ách</w:t>
      </w:r>
      <w:r w:rsidR="00751B61">
        <w:t xml:space="preserve"> HPE </w:t>
      </w:r>
      <w:r w:rsidR="001E5607">
        <w:t xml:space="preserve">ji </w:t>
      </w:r>
      <w:r w:rsidR="00040749">
        <w:t>již ne</w:t>
      </w:r>
      <w:r w:rsidR="001E5607">
        <w:t>šlo</w:t>
      </w:r>
      <w:r w:rsidR="00040749">
        <w:t xml:space="preserve"> stáhnout z důvodu </w:t>
      </w:r>
      <w:r w:rsidR="00285121">
        <w:t>ukončení podpory.</w:t>
      </w:r>
    </w:p>
    <w:p w14:paraId="06FEAEFD" w14:textId="31502C6D" w:rsidR="00040749" w:rsidRDefault="009F3A30" w:rsidP="00F96D91">
      <w:r>
        <w:t xml:space="preserve">Podle dokumentace od dodavatele </w:t>
      </w:r>
      <w:r w:rsidR="00A87EFA">
        <w:t xml:space="preserve">serverů (včetně UPS), který prováděl instalaci a fyzické kontroly UPS jsem zjistil, že novější </w:t>
      </w:r>
      <w:r w:rsidR="0069417C">
        <w:t>síťový modul</w:t>
      </w:r>
      <w:r w:rsidR="00007EF4">
        <w:t>,</w:t>
      </w:r>
      <w:r w:rsidR="00FF73BF">
        <w:t xml:space="preserve"> </w:t>
      </w:r>
      <w:r w:rsidR="00007EF4">
        <w:t>tj.</w:t>
      </w:r>
      <w:r w:rsidR="0069417C">
        <w:t xml:space="preserve"> ten s</w:t>
      </w:r>
      <w:r w:rsidR="001E5607">
        <w:t>e</w:t>
      </w:r>
      <w:r w:rsidR="0069417C">
        <w:t xml:space="preserve"> mnou aktualizovaným firmwarem, který se dle dokumentace měl nacházet v novější UPS (G</w:t>
      </w:r>
      <w:r w:rsidR="00FF73BF">
        <w:t xml:space="preserve">enerace </w:t>
      </w:r>
      <w:r w:rsidR="0069417C">
        <w:t>5) se nachází ve starší generaci UPS (G</w:t>
      </w:r>
      <w:r w:rsidR="00FF73BF">
        <w:t xml:space="preserve">enerace </w:t>
      </w:r>
      <w:r w:rsidR="0069417C">
        <w:t xml:space="preserve">4) </w:t>
      </w:r>
      <w:r w:rsidR="00897028">
        <w:t>a starší</w:t>
      </w:r>
      <w:r w:rsidR="00007EF4">
        <w:t xml:space="preserve"> modul</w:t>
      </w:r>
      <w:r w:rsidR="00897028">
        <w:t xml:space="preserve"> se nachází v novější </w:t>
      </w:r>
      <w:r w:rsidR="00293BE1">
        <w:t xml:space="preserve">generaci </w:t>
      </w:r>
      <w:r w:rsidR="00897028">
        <w:t>UPS.</w:t>
      </w:r>
      <w:r w:rsidR="00266136">
        <w:t xml:space="preserve"> Takže byly oba síťové moduly </w:t>
      </w:r>
      <w:r w:rsidR="00AD0999">
        <w:t>dodavatelem nainstalovány do</w:t>
      </w:r>
      <w:r w:rsidR="00266136">
        <w:t> </w:t>
      </w:r>
      <w:r w:rsidR="00E57F22">
        <w:t>UPS</w:t>
      </w:r>
      <w:r w:rsidR="00007EF4">
        <w:t xml:space="preserve"> obráceně a</w:t>
      </w:r>
      <w:r w:rsidR="00266136">
        <w:t xml:space="preserve"> nebyly </w:t>
      </w:r>
      <w:r w:rsidR="00007EF4">
        <w:t xml:space="preserve">s nimi </w:t>
      </w:r>
      <w:r w:rsidR="00266136">
        <w:t>kompatibilní.</w:t>
      </w:r>
    </w:p>
    <w:p w14:paraId="2AD22A7D" w14:textId="718BC152" w:rsidR="00AD0999" w:rsidRDefault="00AD0999" w:rsidP="00F96D91">
      <w:r>
        <w:t>Řešení toho</w:t>
      </w:r>
      <w:r w:rsidR="00293BE1">
        <w:t>to</w:t>
      </w:r>
      <w:r>
        <w:t xml:space="preserve"> problému bylo</w:t>
      </w:r>
      <w:r w:rsidR="00266A79">
        <w:t xml:space="preserve"> tedy poměrně</w:t>
      </w:r>
      <w:r>
        <w:t xml:space="preserve"> jednoduché – </w:t>
      </w:r>
      <w:r w:rsidR="00293BE1">
        <w:t xml:space="preserve">vzájemná </w:t>
      </w:r>
      <w:r>
        <w:t xml:space="preserve">výměna modulů mezi </w:t>
      </w:r>
      <w:r w:rsidR="00F46507">
        <w:t>sebou</w:t>
      </w:r>
      <w:r>
        <w:t xml:space="preserve"> neboli „kus za kus“.</w:t>
      </w:r>
      <w:r w:rsidR="00620776">
        <w:t xml:space="preserve"> Po provedení této výměny a postupném restartu obou UPS</w:t>
      </w:r>
      <w:r w:rsidR="00B4469D">
        <w:t xml:space="preserve"> </w:t>
      </w:r>
      <w:r w:rsidR="00FF73BF">
        <w:t>začala komunikace</w:t>
      </w:r>
      <w:r w:rsidR="00007EF4">
        <w:t xml:space="preserve"> </w:t>
      </w:r>
      <w:r w:rsidR="00B4469D">
        <w:t>fungovat</w:t>
      </w:r>
      <w:r w:rsidR="00007EF4">
        <w:t xml:space="preserve"> také u aktualizovaného modulu.</w:t>
      </w:r>
    </w:p>
    <w:p w14:paraId="5D8F99DF" w14:textId="2EE520BF" w:rsidR="00860055" w:rsidRDefault="00860055" w:rsidP="00860055">
      <w:pPr>
        <w:pStyle w:val="Nadpis1"/>
      </w:pPr>
      <w:bookmarkStart w:id="29" w:name="_Toc98159184"/>
      <w:r>
        <w:lastRenderedPageBreak/>
        <w:t>Komunikace se servery</w:t>
      </w:r>
      <w:bookmarkEnd w:id="29"/>
    </w:p>
    <w:p w14:paraId="690EF619" w14:textId="1EF4E8F0" w:rsidR="00860055" w:rsidRDefault="00511D15" w:rsidP="00860055">
      <w:r>
        <w:t>Pro komunikac</w:t>
      </w:r>
      <w:r w:rsidR="00F652D9">
        <w:t>i</w:t>
      </w:r>
      <w:r w:rsidR="00450DDA">
        <w:t xml:space="preserve"> se</w:t>
      </w:r>
      <w:r>
        <w:t xml:space="preserve"> servery jsou zde použity </w:t>
      </w:r>
      <w:r w:rsidR="003C7CBE">
        <w:t>dvě</w:t>
      </w:r>
      <w:r>
        <w:t xml:space="preserve"> technologie</w:t>
      </w:r>
      <w:r w:rsidR="00E91805">
        <w:t>. T</w:t>
      </w:r>
      <w:r>
        <w:t xml:space="preserve">ou první je </w:t>
      </w:r>
      <w:r w:rsidR="00F652D9">
        <w:t xml:space="preserve">rozhraní </w:t>
      </w:r>
      <w:r>
        <w:t>REST API</w:t>
      </w:r>
      <w:r w:rsidR="0002721D">
        <w:t>, které zajištuje komunikaci s </w:t>
      </w:r>
      <w:proofErr w:type="spellStart"/>
      <w:r w:rsidR="0002721D">
        <w:t>vCenter</w:t>
      </w:r>
      <w:proofErr w:type="spellEnd"/>
      <w:r w:rsidR="0002721D">
        <w:t xml:space="preserve"> serverem, což je </w:t>
      </w:r>
      <w:r w:rsidR="00510D6D">
        <w:t>jeden z virtuálních serverů</w:t>
      </w:r>
      <w:r w:rsidR="00F652D9">
        <w:t xml:space="preserve">, který kontroluje a monitoruje </w:t>
      </w:r>
      <w:r w:rsidR="002D53C5">
        <w:t xml:space="preserve">provoz virtuálních serverů na více fyzických serverech (hostech) </w:t>
      </w:r>
      <w:r w:rsidR="00F652D9">
        <w:t xml:space="preserve">včetně </w:t>
      </w:r>
      <w:r w:rsidR="002D53C5">
        <w:t>jejich případné</w:t>
      </w:r>
      <w:r w:rsidR="00F652D9">
        <w:t>ho</w:t>
      </w:r>
      <w:r w:rsidR="002D53C5">
        <w:t xml:space="preserve"> přesunu na jiného hosta</w:t>
      </w:r>
      <w:r w:rsidR="00D44652">
        <w:t>.</w:t>
      </w:r>
      <w:r w:rsidR="00450DDA">
        <w:t xml:space="preserve"> REST API je také využito pro komunikaci s řídícími mod</w:t>
      </w:r>
      <w:r w:rsidR="00F652D9">
        <w:t>u</w:t>
      </w:r>
      <w:r w:rsidR="00450DDA">
        <w:t xml:space="preserve">ly </w:t>
      </w:r>
      <w:proofErr w:type="spellStart"/>
      <w:r w:rsidR="00450DDA">
        <w:t>iLO</w:t>
      </w:r>
      <w:proofErr w:type="spellEnd"/>
      <w:r w:rsidR="00450DDA">
        <w:t xml:space="preserve"> fyzických serverů.</w:t>
      </w:r>
      <w:r w:rsidR="00D44652">
        <w:t xml:space="preserve"> Druhou technologií je </w:t>
      </w:r>
      <w:r w:rsidR="00F652D9">
        <w:t xml:space="preserve">rozhraní </w:t>
      </w:r>
      <w:proofErr w:type="spellStart"/>
      <w:r w:rsidR="00D44652">
        <w:t>PowerCLI</w:t>
      </w:r>
      <w:proofErr w:type="spellEnd"/>
      <w:r w:rsidR="00D44652">
        <w:t>, kter</w:t>
      </w:r>
      <w:r w:rsidR="00FF73BF">
        <w:t>é</w:t>
      </w:r>
      <w:r w:rsidR="00D44652">
        <w:t xml:space="preserve"> je použit</w:t>
      </w:r>
      <w:r w:rsidR="00FF73BF">
        <w:t>o</w:t>
      </w:r>
      <w:r w:rsidR="00D44652">
        <w:t xml:space="preserve"> pro komunikaci</w:t>
      </w:r>
      <w:r w:rsidR="00675B97">
        <w:t xml:space="preserve"> s</w:t>
      </w:r>
      <w:r w:rsidR="00D44652">
        <w:t xml:space="preserve"> fyzickými (hostitelskými) servery</w:t>
      </w:r>
      <w:r w:rsidR="00675B97">
        <w:t xml:space="preserve"> a </w:t>
      </w:r>
      <w:proofErr w:type="gramStart"/>
      <w:r w:rsidR="00675B97">
        <w:t>slouží</w:t>
      </w:r>
      <w:proofErr w:type="gramEnd"/>
      <w:r w:rsidR="00531916">
        <w:t xml:space="preserve"> k</w:t>
      </w:r>
      <w:r w:rsidR="00675B97">
        <w:t xml:space="preserve"> ovládání virtuálního diskového pole a virtuálního serveru pro </w:t>
      </w:r>
      <w:proofErr w:type="spellStart"/>
      <w:r w:rsidR="00675B97">
        <w:t>vCenter</w:t>
      </w:r>
      <w:proofErr w:type="spellEnd"/>
      <w:r w:rsidR="00F652D9">
        <w:t>.</w:t>
      </w:r>
      <w:r w:rsidR="006D52CA">
        <w:t xml:space="preserve"> </w:t>
      </w:r>
      <w:r w:rsidR="00F652D9">
        <w:t>P</w:t>
      </w:r>
      <w:r w:rsidR="006D52CA">
        <w:t xml:space="preserve">ůvodně jsem počítal, že i na toto použiji </w:t>
      </w:r>
      <w:r w:rsidR="007A5806">
        <w:t xml:space="preserve">rozhraní </w:t>
      </w:r>
      <w:r w:rsidR="006D52CA">
        <w:t>REST API, ale bohužel dle oficiální dokumentac</w:t>
      </w:r>
      <w:r w:rsidR="00F652D9">
        <w:t>e</w:t>
      </w:r>
      <w:r w:rsidR="006D52CA">
        <w:t xml:space="preserve"> není pro hostitelské servery dostupn</w:t>
      </w:r>
      <w:r w:rsidR="00E60104">
        <w:t xml:space="preserve">é a jediné možné připojení je právě pomocí </w:t>
      </w:r>
      <w:proofErr w:type="spellStart"/>
      <w:r w:rsidR="00E60104">
        <w:t>PowerCLI</w:t>
      </w:r>
      <w:proofErr w:type="spellEnd"/>
      <w:r w:rsidR="00E60104">
        <w:t>.</w:t>
      </w:r>
    </w:p>
    <w:p w14:paraId="7E04011C" w14:textId="20C8319E" w:rsidR="00860055" w:rsidRDefault="004A7C9B" w:rsidP="00860055">
      <w:pPr>
        <w:pStyle w:val="Nadpis2"/>
      </w:pPr>
      <w:bookmarkStart w:id="30" w:name="_Toc98159185"/>
      <w:r>
        <w:t>Komunikace s</w:t>
      </w:r>
      <w:r w:rsidR="006F29C3">
        <w:t> </w:t>
      </w:r>
      <w:proofErr w:type="spellStart"/>
      <w:r>
        <w:t>v</w:t>
      </w:r>
      <w:r w:rsidR="006F29C3">
        <w:t>Center</w:t>
      </w:r>
      <w:proofErr w:type="spellEnd"/>
      <w:r w:rsidR="006F29C3">
        <w:t xml:space="preserve"> serverem</w:t>
      </w:r>
      <w:bookmarkEnd w:id="30"/>
    </w:p>
    <w:p w14:paraId="0A1CD9BF" w14:textId="7150E01E" w:rsidR="007958CD" w:rsidRDefault="00992E9D" w:rsidP="007958CD">
      <w:r>
        <w:t>Komunikace s </w:t>
      </w:r>
      <w:proofErr w:type="spellStart"/>
      <w:r>
        <w:t>vCenter</w:t>
      </w:r>
      <w:proofErr w:type="spellEnd"/>
      <w:r>
        <w:t xml:space="preserve"> serverem je realizována pomocí </w:t>
      </w:r>
      <w:r w:rsidR="007A5806">
        <w:t xml:space="preserve">rozhraní </w:t>
      </w:r>
      <w:r>
        <w:t xml:space="preserve">REST API, které </w:t>
      </w:r>
      <w:r w:rsidR="00A81205">
        <w:t xml:space="preserve">směruje na adresu </w:t>
      </w:r>
      <w:hyperlink r:id="rId20" w:history="1">
        <w:r w:rsidR="003A7F59">
          <w:rPr>
            <w:rStyle w:val="Hypertextovodkaz"/>
          </w:rPr>
          <w:t>https://adresavcenter/rest</w:t>
        </w:r>
      </w:hyperlink>
      <w:r w:rsidR="00A81205">
        <w:t>.</w:t>
      </w:r>
    </w:p>
    <w:p w14:paraId="08437670" w14:textId="1FA8FE5D" w:rsidR="007958CD" w:rsidRDefault="005B6B49" w:rsidP="005B6B49">
      <w:pPr>
        <w:pStyle w:val="Nadpis3"/>
      </w:pPr>
      <w:bookmarkStart w:id="31" w:name="_Toc98159186"/>
      <w:r>
        <w:t>Autentifikace</w:t>
      </w:r>
      <w:bookmarkEnd w:id="31"/>
    </w:p>
    <w:p w14:paraId="3132FC4B" w14:textId="3656A98E" w:rsidR="005B6B49" w:rsidRDefault="007A5806" w:rsidP="005B6B49">
      <w:r>
        <w:t>Základem a</w:t>
      </w:r>
      <w:r w:rsidR="00263409">
        <w:t>uten</w:t>
      </w:r>
      <w:r w:rsidR="003A7F59">
        <w:t>ti</w:t>
      </w:r>
      <w:r w:rsidR="00263409">
        <w:t xml:space="preserve">fikace aplikace k API </w:t>
      </w:r>
      <w:proofErr w:type="spellStart"/>
      <w:r w:rsidR="00263409">
        <w:t>vCenter</w:t>
      </w:r>
      <w:proofErr w:type="spellEnd"/>
      <w:r w:rsidR="00263409">
        <w:t xml:space="preserve"> serveru je </w:t>
      </w:r>
      <w:r w:rsidR="00D56E04">
        <w:t>vytvoření Session pomocí POST metody</w:t>
      </w:r>
      <w:r w:rsidR="009364AD">
        <w:t>, která obsahuje v</w:t>
      </w:r>
      <w:r w:rsidR="000E2DAE">
        <w:t> </w:t>
      </w:r>
      <w:r w:rsidR="009364AD">
        <w:t>hlavičce</w:t>
      </w:r>
      <w:r w:rsidR="000E2DAE">
        <w:t xml:space="preserve"> zprávy parametr </w:t>
      </w:r>
      <w:proofErr w:type="spellStart"/>
      <w:r w:rsidR="000E2DAE" w:rsidRPr="000E2DAE">
        <w:t>Authorization</w:t>
      </w:r>
      <w:proofErr w:type="spellEnd"/>
      <w:r w:rsidR="00A817F3">
        <w:t xml:space="preserve"> s hodnotou </w:t>
      </w:r>
      <w:r w:rsidR="00326805">
        <w:t xml:space="preserve">Basic a </w:t>
      </w:r>
      <w:r w:rsidR="00446E27">
        <w:t xml:space="preserve">zašifrovanými parametry </w:t>
      </w:r>
      <w:proofErr w:type="spellStart"/>
      <w:r w:rsidR="00446E27">
        <w:t>username</w:t>
      </w:r>
      <w:proofErr w:type="spellEnd"/>
      <w:r w:rsidR="00446E27">
        <w:t xml:space="preserve"> a </w:t>
      </w:r>
      <w:proofErr w:type="spellStart"/>
      <w:r w:rsidR="00446E27">
        <w:t>password</w:t>
      </w:r>
      <w:proofErr w:type="spellEnd"/>
      <w:r w:rsidR="00446E27">
        <w:t xml:space="preserve"> pomocí Base64.</w:t>
      </w:r>
      <w:r w:rsidR="007E755D">
        <w:t xml:space="preserve"> Následně je vrácen </w:t>
      </w:r>
      <w:proofErr w:type="spellStart"/>
      <w:r w:rsidR="00FD37CD" w:rsidRPr="007E755D">
        <w:rPr>
          <w:b/>
          <w:bCs/>
        </w:rPr>
        <w:t>API</w:t>
      </w:r>
      <w:r w:rsidR="007E755D" w:rsidRPr="007E755D">
        <w:rPr>
          <w:b/>
          <w:bCs/>
        </w:rPr>
        <w:t>_key</w:t>
      </w:r>
      <w:proofErr w:type="spellEnd"/>
      <w:r w:rsidR="007E755D">
        <w:t xml:space="preserve">, který </w:t>
      </w:r>
      <w:proofErr w:type="gramStart"/>
      <w:r w:rsidR="007E755D">
        <w:t>slouží</w:t>
      </w:r>
      <w:proofErr w:type="gramEnd"/>
      <w:r w:rsidR="007E755D">
        <w:t xml:space="preserve"> </w:t>
      </w:r>
      <w:r w:rsidR="00CB0E6D">
        <w:t xml:space="preserve">k práci se </w:t>
      </w:r>
      <w:r w:rsidR="00CB0E6D" w:rsidRPr="00676DBA">
        <w:t xml:space="preserve">všemi </w:t>
      </w:r>
      <w:proofErr w:type="spellStart"/>
      <w:r w:rsidR="00CB0E6D" w:rsidRPr="00676DBA">
        <w:t>endpointy</w:t>
      </w:r>
      <w:proofErr w:type="spellEnd"/>
      <w:r w:rsidR="00CB0E6D">
        <w:t>.</w:t>
      </w:r>
      <w:r w:rsidR="00446E27">
        <w:t xml:space="preserve"> Příklad </w:t>
      </w:r>
      <w:r w:rsidR="00F538DF">
        <w:t>metody pro šifrování do formátu Base64:</w:t>
      </w:r>
    </w:p>
    <w:p w14:paraId="5DF70300" w14:textId="7C2F918E" w:rsidR="00F538DF" w:rsidRPr="000801D9" w:rsidRDefault="00F538DF" w:rsidP="00944E2D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private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string</w:t>
      </w:r>
      <w:proofErr w:type="spellEnd"/>
      <w:r w:rsidRPr="000801D9">
        <w:rPr>
          <w:sz w:val="22"/>
          <w:szCs w:val="21"/>
        </w:rPr>
        <w:t xml:space="preserve"> EncodeTo64(</w:t>
      </w:r>
      <w:proofErr w:type="spellStart"/>
      <w:r w:rsidRPr="000801D9">
        <w:rPr>
          <w:sz w:val="22"/>
          <w:szCs w:val="21"/>
        </w:rPr>
        <w:t>string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toEncode</w:t>
      </w:r>
      <w:proofErr w:type="spellEnd"/>
      <w:r w:rsidRPr="000801D9">
        <w:rPr>
          <w:sz w:val="22"/>
          <w:szCs w:val="21"/>
        </w:rPr>
        <w:t>)</w:t>
      </w:r>
    </w:p>
    <w:p w14:paraId="56794DA0" w14:textId="77777777" w:rsidR="003E06D4" w:rsidRPr="000801D9" w:rsidRDefault="003E06D4" w:rsidP="00944E2D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="00F538DF" w:rsidRPr="000801D9">
        <w:rPr>
          <w:sz w:val="22"/>
          <w:szCs w:val="21"/>
        </w:rPr>
        <w:t>{</w:t>
      </w:r>
    </w:p>
    <w:p w14:paraId="39D70707" w14:textId="6C49D2DE" w:rsidR="00F538DF" w:rsidRPr="000801D9" w:rsidRDefault="003E06D4" w:rsidP="00944E2D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proofErr w:type="gramStart"/>
      <w:r w:rsidR="00F538DF" w:rsidRPr="000801D9">
        <w:rPr>
          <w:sz w:val="22"/>
          <w:szCs w:val="21"/>
        </w:rPr>
        <w:t>byte[</w:t>
      </w:r>
      <w:proofErr w:type="gramEnd"/>
      <w:r w:rsidR="00F538DF" w:rsidRPr="000801D9">
        <w:rPr>
          <w:sz w:val="22"/>
          <w:szCs w:val="21"/>
        </w:rPr>
        <w:t xml:space="preserve">] </w:t>
      </w:r>
      <w:proofErr w:type="spellStart"/>
      <w:r w:rsidR="00F538DF" w:rsidRPr="000801D9">
        <w:rPr>
          <w:sz w:val="22"/>
          <w:szCs w:val="21"/>
        </w:rPr>
        <w:t>toEncodeAsBytes</w:t>
      </w:r>
      <w:proofErr w:type="spellEnd"/>
      <w:r w:rsidR="00F538DF" w:rsidRPr="000801D9">
        <w:rPr>
          <w:sz w:val="22"/>
          <w:szCs w:val="21"/>
        </w:rPr>
        <w:t xml:space="preserve"> =</w:t>
      </w:r>
      <w:r w:rsidRPr="000801D9">
        <w:rPr>
          <w:sz w:val="22"/>
          <w:szCs w:val="21"/>
        </w:rPr>
        <w:t xml:space="preserve"> </w:t>
      </w:r>
      <w:proofErr w:type="spellStart"/>
      <w:r w:rsidR="00F538DF" w:rsidRPr="000801D9">
        <w:rPr>
          <w:sz w:val="22"/>
          <w:szCs w:val="21"/>
        </w:rPr>
        <w:t>System.Text.ASCIIEncoding</w:t>
      </w:r>
      <w:proofErr w:type="spellEnd"/>
      <w:r w:rsidR="00F538DF" w:rsidRPr="000801D9">
        <w:rPr>
          <w:sz w:val="22"/>
          <w:szCs w:val="21"/>
        </w:rPr>
        <w:t>.</w:t>
      </w:r>
      <w:r w:rsidR="00117215" w:rsidRPr="000801D9">
        <w:rPr>
          <w:sz w:val="22"/>
          <w:szCs w:val="21"/>
        </w:rPr>
        <w:t xml:space="preserve"> </w:t>
      </w:r>
      <w:r w:rsidR="00117215" w:rsidRPr="000801D9">
        <w:rPr>
          <w:sz w:val="22"/>
          <w:szCs w:val="21"/>
        </w:rPr>
        <w:tab/>
      </w:r>
      <w:r w:rsidR="00117215" w:rsidRPr="000801D9">
        <w:rPr>
          <w:sz w:val="22"/>
          <w:szCs w:val="21"/>
        </w:rPr>
        <w:tab/>
      </w:r>
      <w:r w:rsidR="00117215" w:rsidRPr="000801D9">
        <w:rPr>
          <w:sz w:val="22"/>
          <w:szCs w:val="21"/>
        </w:rPr>
        <w:tab/>
      </w:r>
      <w:proofErr w:type="spellStart"/>
      <w:r w:rsidR="00F538DF" w:rsidRPr="000801D9">
        <w:rPr>
          <w:sz w:val="22"/>
          <w:szCs w:val="21"/>
        </w:rPr>
        <w:t>ASCII.GetBytes</w:t>
      </w:r>
      <w:proofErr w:type="spellEnd"/>
      <w:r w:rsidR="00F538DF" w:rsidRPr="000801D9">
        <w:rPr>
          <w:sz w:val="22"/>
          <w:szCs w:val="21"/>
        </w:rPr>
        <w:t>(</w:t>
      </w:r>
      <w:proofErr w:type="spellStart"/>
      <w:r w:rsidR="00F538DF" w:rsidRPr="000801D9">
        <w:rPr>
          <w:sz w:val="22"/>
          <w:szCs w:val="21"/>
        </w:rPr>
        <w:t>toEncode</w:t>
      </w:r>
      <w:proofErr w:type="spellEnd"/>
      <w:r w:rsidR="00F538DF" w:rsidRPr="000801D9">
        <w:rPr>
          <w:sz w:val="22"/>
          <w:szCs w:val="21"/>
        </w:rPr>
        <w:t>);</w:t>
      </w:r>
    </w:p>
    <w:p w14:paraId="37963082" w14:textId="77777777" w:rsidR="00117215" w:rsidRPr="000801D9" w:rsidRDefault="00117215" w:rsidP="00944E2D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proofErr w:type="spellStart"/>
      <w:r w:rsidR="00F538DF" w:rsidRPr="000801D9">
        <w:rPr>
          <w:sz w:val="22"/>
          <w:szCs w:val="21"/>
        </w:rPr>
        <w:t>string</w:t>
      </w:r>
      <w:proofErr w:type="spellEnd"/>
      <w:r w:rsidR="00F538DF" w:rsidRPr="000801D9">
        <w:rPr>
          <w:sz w:val="22"/>
          <w:szCs w:val="21"/>
        </w:rPr>
        <w:t xml:space="preserve"> </w:t>
      </w:r>
      <w:proofErr w:type="spellStart"/>
      <w:r w:rsidR="00F538DF" w:rsidRPr="000801D9">
        <w:rPr>
          <w:sz w:val="22"/>
          <w:szCs w:val="21"/>
        </w:rPr>
        <w:t>returnValue</w:t>
      </w:r>
      <w:proofErr w:type="spellEnd"/>
      <w:r w:rsidR="00F538DF" w:rsidRPr="000801D9">
        <w:rPr>
          <w:sz w:val="22"/>
          <w:szCs w:val="21"/>
        </w:rPr>
        <w:t xml:space="preserve"> = </w:t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="00F538DF" w:rsidRPr="000801D9">
        <w:rPr>
          <w:sz w:val="22"/>
          <w:szCs w:val="21"/>
        </w:rPr>
        <w:t>Convert.ToBase64String(</w:t>
      </w:r>
      <w:proofErr w:type="spellStart"/>
      <w:r w:rsidR="00F538DF" w:rsidRPr="000801D9">
        <w:rPr>
          <w:sz w:val="22"/>
          <w:szCs w:val="21"/>
        </w:rPr>
        <w:t>toEncodeAsBytes</w:t>
      </w:r>
      <w:proofErr w:type="spellEnd"/>
      <w:r w:rsidR="00F538DF" w:rsidRPr="000801D9">
        <w:rPr>
          <w:sz w:val="22"/>
          <w:szCs w:val="21"/>
        </w:rPr>
        <w:t>);</w:t>
      </w:r>
    </w:p>
    <w:p w14:paraId="4D872D3F" w14:textId="77777777" w:rsidR="00117215" w:rsidRPr="000801D9" w:rsidRDefault="00117215" w:rsidP="00944E2D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="00F538DF" w:rsidRPr="000801D9">
        <w:rPr>
          <w:sz w:val="22"/>
          <w:szCs w:val="21"/>
        </w:rPr>
        <w:t xml:space="preserve">return </w:t>
      </w:r>
      <w:proofErr w:type="spellStart"/>
      <w:r w:rsidR="00F538DF" w:rsidRPr="000801D9">
        <w:rPr>
          <w:sz w:val="22"/>
          <w:szCs w:val="21"/>
        </w:rPr>
        <w:t>returnValue</w:t>
      </w:r>
      <w:proofErr w:type="spellEnd"/>
      <w:r w:rsidR="00F538DF" w:rsidRPr="000801D9">
        <w:rPr>
          <w:sz w:val="22"/>
          <w:szCs w:val="21"/>
        </w:rPr>
        <w:t>;</w:t>
      </w:r>
    </w:p>
    <w:p w14:paraId="4E214800" w14:textId="55DF9603" w:rsidR="00F538DF" w:rsidRPr="000801D9" w:rsidRDefault="00117215" w:rsidP="00944E2D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="00F538DF" w:rsidRPr="000801D9">
        <w:rPr>
          <w:sz w:val="22"/>
          <w:szCs w:val="21"/>
        </w:rPr>
        <w:t>}</w:t>
      </w:r>
    </w:p>
    <w:p w14:paraId="0524D3BE" w14:textId="77777777" w:rsidR="008006A3" w:rsidRDefault="008006A3" w:rsidP="005B6B49"/>
    <w:p w14:paraId="67B713A3" w14:textId="6F90128E" w:rsidR="00F538DF" w:rsidRDefault="00F538DF" w:rsidP="005B6B49">
      <w:r>
        <w:lastRenderedPageBreak/>
        <w:t>Příklad metody pro volání POST auten</w:t>
      </w:r>
      <w:r w:rsidR="00456D4A">
        <w:t>tifikační</w:t>
      </w:r>
      <w:r>
        <w:t xml:space="preserve"> metody v REST API</w:t>
      </w:r>
      <w:r w:rsidR="00456D4A">
        <w:t>:</w:t>
      </w:r>
    </w:p>
    <w:p w14:paraId="785607F5" w14:textId="196FD034" w:rsidR="008006A3" w:rsidRPr="000F7FE2" w:rsidRDefault="008006A3" w:rsidP="008006A3">
      <w:pPr>
        <w:pStyle w:val="Zdrojovkd"/>
        <w:rPr>
          <w:sz w:val="20"/>
          <w:szCs w:val="18"/>
        </w:rPr>
      </w:pPr>
      <w:proofErr w:type="spellStart"/>
      <w:r w:rsidRPr="000F7FE2">
        <w:rPr>
          <w:sz w:val="20"/>
          <w:szCs w:val="18"/>
        </w:rPr>
        <w:t>private</w:t>
      </w:r>
      <w:proofErr w:type="spellEnd"/>
      <w:r w:rsidRPr="000F7FE2">
        <w:rPr>
          <w:sz w:val="20"/>
          <w:szCs w:val="18"/>
        </w:rPr>
        <w:t xml:space="preserve"> </w:t>
      </w:r>
      <w:proofErr w:type="spellStart"/>
      <w:r w:rsidRPr="000F7FE2">
        <w:rPr>
          <w:sz w:val="20"/>
          <w:szCs w:val="18"/>
        </w:rPr>
        <w:t>async</w:t>
      </w:r>
      <w:proofErr w:type="spellEnd"/>
      <w:r w:rsidRPr="000F7FE2">
        <w:rPr>
          <w:sz w:val="20"/>
          <w:szCs w:val="18"/>
        </w:rPr>
        <w:t xml:space="preserve"> </w:t>
      </w:r>
      <w:proofErr w:type="spellStart"/>
      <w:r w:rsidRPr="000F7FE2">
        <w:rPr>
          <w:sz w:val="20"/>
          <w:szCs w:val="18"/>
        </w:rPr>
        <w:t>Task</w:t>
      </w:r>
      <w:proofErr w:type="spellEnd"/>
      <w:r w:rsidRPr="000F7FE2">
        <w:rPr>
          <w:sz w:val="20"/>
          <w:szCs w:val="18"/>
        </w:rPr>
        <w:t>&lt;</w:t>
      </w:r>
      <w:proofErr w:type="spellStart"/>
      <w:r w:rsidRPr="000F7FE2">
        <w:rPr>
          <w:sz w:val="20"/>
          <w:szCs w:val="18"/>
        </w:rPr>
        <w:t>string</w:t>
      </w:r>
      <w:proofErr w:type="spellEnd"/>
      <w:r w:rsidRPr="000F7FE2">
        <w:rPr>
          <w:sz w:val="20"/>
          <w:szCs w:val="18"/>
        </w:rPr>
        <w:t xml:space="preserve">&gt; </w:t>
      </w:r>
      <w:proofErr w:type="spellStart"/>
      <w:proofErr w:type="gramStart"/>
      <w:r w:rsidRPr="000F7FE2">
        <w:rPr>
          <w:sz w:val="20"/>
          <w:szCs w:val="18"/>
        </w:rPr>
        <w:t>GetvCenterApiKey</w:t>
      </w:r>
      <w:proofErr w:type="spellEnd"/>
      <w:r w:rsidRPr="000F7FE2">
        <w:rPr>
          <w:sz w:val="20"/>
          <w:szCs w:val="18"/>
        </w:rPr>
        <w:t>(</w:t>
      </w:r>
      <w:proofErr w:type="gramEnd"/>
      <w:r w:rsidRPr="000F7FE2">
        <w:rPr>
          <w:sz w:val="20"/>
          <w:szCs w:val="18"/>
        </w:rPr>
        <w:t>)</w:t>
      </w:r>
    </w:p>
    <w:p w14:paraId="2249CBFF" w14:textId="5EEED2E6" w:rsidR="00FC6D20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>{</w:t>
      </w:r>
    </w:p>
    <w:p w14:paraId="1344512E" w14:textId="590B718C" w:rsidR="008006A3" w:rsidRPr="000F7FE2" w:rsidRDefault="00FC6D20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url</w:t>
      </w:r>
      <w:proofErr w:type="spellEnd"/>
      <w:r w:rsidR="008006A3" w:rsidRPr="000F7FE2">
        <w:rPr>
          <w:sz w:val="20"/>
          <w:szCs w:val="18"/>
        </w:rPr>
        <w:t xml:space="preserve"> = _</w:t>
      </w:r>
      <w:proofErr w:type="spellStart"/>
      <w:proofErr w:type="gramStart"/>
      <w:r w:rsidR="008006A3" w:rsidRPr="000F7FE2">
        <w:rPr>
          <w:sz w:val="20"/>
          <w:szCs w:val="18"/>
        </w:rPr>
        <w:t>appSettings.Value.vCenterApiUrl</w:t>
      </w:r>
      <w:proofErr w:type="spellEnd"/>
      <w:proofErr w:type="gramEnd"/>
      <w:r w:rsidR="008006A3" w:rsidRPr="000F7FE2">
        <w:rPr>
          <w:sz w:val="20"/>
          <w:szCs w:val="18"/>
        </w:rPr>
        <w:t xml:space="preserve"> + </w:t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>"/</w:t>
      </w:r>
      <w:proofErr w:type="spellStart"/>
      <w:r w:rsidR="008006A3" w:rsidRPr="000F7FE2">
        <w:rPr>
          <w:sz w:val="20"/>
          <w:szCs w:val="18"/>
        </w:rPr>
        <w:t>com</w:t>
      </w:r>
      <w:proofErr w:type="spellEnd"/>
      <w:r w:rsidR="008006A3" w:rsidRPr="000F7FE2">
        <w:rPr>
          <w:sz w:val="20"/>
          <w:szCs w:val="18"/>
        </w:rPr>
        <w:t>/</w:t>
      </w:r>
      <w:proofErr w:type="spellStart"/>
      <w:r w:rsidR="008006A3" w:rsidRPr="000F7FE2">
        <w:rPr>
          <w:sz w:val="20"/>
          <w:szCs w:val="18"/>
        </w:rPr>
        <w:t>vmware</w:t>
      </w:r>
      <w:proofErr w:type="spellEnd"/>
      <w:r w:rsidR="008006A3" w:rsidRPr="000F7FE2">
        <w:rPr>
          <w:sz w:val="20"/>
          <w:szCs w:val="18"/>
        </w:rPr>
        <w:t>/cis/session";</w:t>
      </w:r>
    </w:p>
    <w:p w14:paraId="3EEB026A" w14:textId="68FFF221" w:rsidR="008006A3" w:rsidRPr="000F7FE2" w:rsidRDefault="00FC6D20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username</w:t>
      </w:r>
      <w:proofErr w:type="spellEnd"/>
      <w:r w:rsidR="008006A3" w:rsidRPr="000F7FE2">
        <w:rPr>
          <w:sz w:val="20"/>
          <w:szCs w:val="18"/>
        </w:rPr>
        <w:t xml:space="preserve"> = _</w:t>
      </w:r>
      <w:proofErr w:type="spellStart"/>
      <w:proofErr w:type="gramStart"/>
      <w:r w:rsidR="008006A3" w:rsidRPr="000F7FE2">
        <w:rPr>
          <w:sz w:val="20"/>
          <w:szCs w:val="18"/>
        </w:rPr>
        <w:t>appSettings.Value.vCenterUsername</w:t>
      </w:r>
      <w:proofErr w:type="spellEnd"/>
      <w:proofErr w:type="gramEnd"/>
      <w:r w:rsidR="008006A3" w:rsidRPr="000F7FE2">
        <w:rPr>
          <w:sz w:val="20"/>
          <w:szCs w:val="18"/>
        </w:rPr>
        <w:t>;</w:t>
      </w:r>
    </w:p>
    <w:p w14:paraId="58C878E5" w14:textId="6786A097" w:rsidR="008006A3" w:rsidRPr="000F7FE2" w:rsidRDefault="00FC6D20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password</w:t>
      </w:r>
      <w:proofErr w:type="spellEnd"/>
      <w:r w:rsidR="008006A3" w:rsidRPr="000F7FE2">
        <w:rPr>
          <w:sz w:val="20"/>
          <w:szCs w:val="18"/>
        </w:rPr>
        <w:t xml:space="preserve"> = _</w:t>
      </w:r>
      <w:proofErr w:type="spellStart"/>
      <w:proofErr w:type="gramStart"/>
      <w:r w:rsidR="008006A3" w:rsidRPr="000F7FE2">
        <w:rPr>
          <w:sz w:val="20"/>
          <w:szCs w:val="18"/>
        </w:rPr>
        <w:t>appSettings.Value.vCenterPassword</w:t>
      </w:r>
      <w:proofErr w:type="spellEnd"/>
      <w:proofErr w:type="gramEnd"/>
      <w:r w:rsidR="008006A3" w:rsidRPr="000F7FE2">
        <w:rPr>
          <w:sz w:val="20"/>
          <w:szCs w:val="18"/>
        </w:rPr>
        <w:t>;</w:t>
      </w:r>
    </w:p>
    <w:p w14:paraId="1DD2C19C" w14:textId="21DE489C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header</w:t>
      </w:r>
      <w:proofErr w:type="spellEnd"/>
      <w:r w:rsidR="008006A3" w:rsidRPr="000F7FE2">
        <w:rPr>
          <w:sz w:val="20"/>
          <w:szCs w:val="18"/>
        </w:rPr>
        <w:t xml:space="preserve"> = EncodeTo64(</w:t>
      </w:r>
      <w:proofErr w:type="spellStart"/>
      <w:r w:rsidR="008006A3" w:rsidRPr="000F7FE2">
        <w:rPr>
          <w:sz w:val="20"/>
          <w:szCs w:val="18"/>
        </w:rPr>
        <w:t>username</w:t>
      </w:r>
      <w:proofErr w:type="spellEnd"/>
      <w:r w:rsidR="008006A3" w:rsidRPr="000F7FE2">
        <w:rPr>
          <w:sz w:val="20"/>
          <w:szCs w:val="18"/>
        </w:rPr>
        <w:t xml:space="preserve"> + ":" + </w:t>
      </w:r>
      <w:proofErr w:type="spellStart"/>
      <w:r w:rsidR="008006A3" w:rsidRPr="000F7FE2">
        <w:rPr>
          <w:sz w:val="20"/>
          <w:szCs w:val="18"/>
        </w:rPr>
        <w:t>password</w:t>
      </w:r>
      <w:proofErr w:type="spellEnd"/>
      <w:r w:rsidR="008006A3" w:rsidRPr="000F7FE2">
        <w:rPr>
          <w:sz w:val="20"/>
          <w:szCs w:val="18"/>
        </w:rPr>
        <w:t>);</w:t>
      </w:r>
    </w:p>
    <w:p w14:paraId="395A3E09" w14:textId="77777777" w:rsidR="008006A3" w:rsidRPr="000F7FE2" w:rsidRDefault="008006A3" w:rsidP="008006A3">
      <w:pPr>
        <w:pStyle w:val="Zdrojovkd"/>
        <w:rPr>
          <w:sz w:val="20"/>
          <w:szCs w:val="18"/>
        </w:rPr>
      </w:pPr>
    </w:p>
    <w:p w14:paraId="33B17325" w14:textId="77777777" w:rsidR="002129C1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using</w:t>
      </w:r>
      <w:proofErr w:type="spellEnd"/>
      <w:r w:rsidR="008006A3" w:rsidRPr="000F7FE2">
        <w:rPr>
          <w:sz w:val="20"/>
          <w:szCs w:val="18"/>
        </w:rPr>
        <w:t xml:space="preserve"> (</w:t>
      </w:r>
      <w:proofErr w:type="spellStart"/>
      <w:r w:rsidR="008006A3" w:rsidRPr="000F7FE2">
        <w:rPr>
          <w:sz w:val="20"/>
          <w:szCs w:val="18"/>
        </w:rPr>
        <w:t>HttpClient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httpClient</w:t>
      </w:r>
      <w:proofErr w:type="spellEnd"/>
      <w:r w:rsidR="008006A3" w:rsidRPr="000F7FE2">
        <w:rPr>
          <w:sz w:val="20"/>
          <w:szCs w:val="18"/>
        </w:rPr>
        <w:t xml:space="preserve"> = </w:t>
      </w:r>
      <w:proofErr w:type="spellStart"/>
      <w:r w:rsidR="008006A3" w:rsidRPr="000F7FE2">
        <w:rPr>
          <w:sz w:val="20"/>
          <w:szCs w:val="18"/>
        </w:rPr>
        <w:t>new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proofErr w:type="gramStart"/>
      <w:r w:rsidR="008006A3" w:rsidRPr="000F7FE2">
        <w:rPr>
          <w:sz w:val="20"/>
          <w:szCs w:val="18"/>
        </w:rPr>
        <w:t>HttpClient</w:t>
      </w:r>
      <w:proofErr w:type="spellEnd"/>
      <w:r w:rsidR="008006A3" w:rsidRPr="000F7FE2">
        <w:rPr>
          <w:sz w:val="20"/>
          <w:szCs w:val="18"/>
        </w:rPr>
        <w:t>(</w:t>
      </w:r>
      <w:proofErr w:type="gramEnd"/>
      <w:r w:rsidR="008006A3" w:rsidRPr="000F7FE2">
        <w:rPr>
          <w:sz w:val="20"/>
          <w:szCs w:val="18"/>
        </w:rPr>
        <w:t>))</w:t>
      </w:r>
    </w:p>
    <w:p w14:paraId="749756E7" w14:textId="37E9FE1E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>{</w:t>
      </w:r>
    </w:p>
    <w:p w14:paraId="6CEDC437" w14:textId="6A7AEE91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HttpRequestMessage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request</w:t>
      </w:r>
      <w:proofErr w:type="spellEnd"/>
      <w:r w:rsidR="008006A3" w:rsidRPr="000F7FE2">
        <w:rPr>
          <w:sz w:val="20"/>
          <w:szCs w:val="18"/>
        </w:rPr>
        <w:t xml:space="preserve"> = </w:t>
      </w:r>
      <w:proofErr w:type="spellStart"/>
      <w:r w:rsidR="008006A3" w:rsidRPr="000F7FE2">
        <w:rPr>
          <w:sz w:val="20"/>
          <w:szCs w:val="18"/>
        </w:rPr>
        <w:t>new</w:t>
      </w:r>
      <w:proofErr w:type="spellEnd"/>
      <w:r w:rsidR="008006A3" w:rsidRPr="000F7FE2">
        <w:rPr>
          <w:sz w:val="20"/>
          <w:szCs w:val="18"/>
        </w:rPr>
        <w:t xml:space="preserve"> </w:t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proofErr w:type="gramStart"/>
      <w:r w:rsidR="008006A3" w:rsidRPr="000F7FE2">
        <w:rPr>
          <w:sz w:val="20"/>
          <w:szCs w:val="18"/>
        </w:rPr>
        <w:t>HttpRequestMessage</w:t>
      </w:r>
      <w:proofErr w:type="spellEnd"/>
      <w:r w:rsidR="008006A3" w:rsidRPr="000F7FE2">
        <w:rPr>
          <w:sz w:val="20"/>
          <w:szCs w:val="18"/>
        </w:rPr>
        <w:t>(</w:t>
      </w:r>
      <w:proofErr w:type="spellStart"/>
      <w:proofErr w:type="gramEnd"/>
      <w:r w:rsidR="008006A3" w:rsidRPr="000F7FE2">
        <w:rPr>
          <w:sz w:val="20"/>
          <w:szCs w:val="18"/>
        </w:rPr>
        <w:t>HttpMethod.Post</w:t>
      </w:r>
      <w:proofErr w:type="spellEnd"/>
      <w:r w:rsidR="008006A3" w:rsidRPr="000F7FE2">
        <w:rPr>
          <w:sz w:val="20"/>
          <w:szCs w:val="18"/>
        </w:rPr>
        <w:t xml:space="preserve">, </w:t>
      </w:r>
      <w:proofErr w:type="spellStart"/>
      <w:r w:rsidR="008006A3" w:rsidRPr="000F7FE2">
        <w:rPr>
          <w:sz w:val="20"/>
          <w:szCs w:val="18"/>
        </w:rPr>
        <w:t>url</w:t>
      </w:r>
      <w:proofErr w:type="spellEnd"/>
      <w:r w:rsidR="008006A3" w:rsidRPr="000F7FE2">
        <w:rPr>
          <w:sz w:val="20"/>
          <w:szCs w:val="18"/>
        </w:rPr>
        <w:t>);</w:t>
      </w:r>
    </w:p>
    <w:p w14:paraId="788D6C2F" w14:textId="65235B96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proofErr w:type="gramStart"/>
      <w:r w:rsidR="008006A3" w:rsidRPr="000F7FE2">
        <w:rPr>
          <w:sz w:val="20"/>
          <w:szCs w:val="18"/>
        </w:rPr>
        <w:t>request.Headers.Add</w:t>
      </w:r>
      <w:proofErr w:type="spellEnd"/>
      <w:proofErr w:type="gramEnd"/>
      <w:r w:rsidR="008006A3" w:rsidRPr="000F7FE2">
        <w:rPr>
          <w:sz w:val="20"/>
          <w:szCs w:val="18"/>
        </w:rPr>
        <w:t>("</w:t>
      </w:r>
      <w:proofErr w:type="spellStart"/>
      <w:r w:rsidR="008006A3" w:rsidRPr="000F7FE2">
        <w:rPr>
          <w:sz w:val="20"/>
          <w:szCs w:val="18"/>
        </w:rPr>
        <w:t>Authorization</w:t>
      </w:r>
      <w:proofErr w:type="spellEnd"/>
      <w:r w:rsidR="008006A3" w:rsidRPr="000F7FE2">
        <w:rPr>
          <w:sz w:val="20"/>
          <w:szCs w:val="18"/>
        </w:rPr>
        <w:t xml:space="preserve">", "Basic " + </w:t>
      </w:r>
      <w:proofErr w:type="spellStart"/>
      <w:r w:rsidR="008006A3" w:rsidRPr="000F7FE2">
        <w:rPr>
          <w:sz w:val="20"/>
          <w:szCs w:val="18"/>
        </w:rPr>
        <w:t>header</w:t>
      </w:r>
      <w:proofErr w:type="spellEnd"/>
      <w:r w:rsidR="008006A3" w:rsidRPr="000F7FE2">
        <w:rPr>
          <w:sz w:val="20"/>
          <w:szCs w:val="18"/>
        </w:rPr>
        <w:t>);</w:t>
      </w:r>
    </w:p>
    <w:p w14:paraId="647C512A" w14:textId="7CABB0B3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 xml:space="preserve">var response = </w:t>
      </w:r>
      <w:proofErr w:type="spellStart"/>
      <w:r w:rsidR="008006A3" w:rsidRPr="000F7FE2">
        <w:rPr>
          <w:sz w:val="20"/>
          <w:szCs w:val="18"/>
        </w:rPr>
        <w:t>await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httpClient.SendAsync</w:t>
      </w:r>
      <w:proofErr w:type="spellEnd"/>
      <w:r w:rsidR="008006A3" w:rsidRPr="000F7FE2">
        <w:rPr>
          <w:sz w:val="20"/>
          <w:szCs w:val="18"/>
        </w:rPr>
        <w:t>(</w:t>
      </w:r>
      <w:proofErr w:type="spellStart"/>
      <w:r w:rsidR="008006A3" w:rsidRPr="000F7FE2">
        <w:rPr>
          <w:sz w:val="20"/>
          <w:szCs w:val="18"/>
        </w:rPr>
        <w:t>request</w:t>
      </w:r>
      <w:proofErr w:type="spellEnd"/>
      <w:r w:rsidR="008006A3" w:rsidRPr="000F7FE2">
        <w:rPr>
          <w:sz w:val="20"/>
          <w:szCs w:val="18"/>
        </w:rPr>
        <w:t>);</w:t>
      </w:r>
    </w:p>
    <w:p w14:paraId="1042AF79" w14:textId="09251D02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 </w:t>
      </w:r>
      <w:proofErr w:type="spellStart"/>
      <w:r w:rsidR="008006A3" w:rsidRPr="000F7FE2">
        <w:rPr>
          <w:sz w:val="20"/>
          <w:szCs w:val="18"/>
        </w:rPr>
        <w:t>jsonResponse</w:t>
      </w:r>
      <w:proofErr w:type="spellEnd"/>
      <w:r w:rsidR="008006A3" w:rsidRPr="000F7FE2">
        <w:rPr>
          <w:sz w:val="20"/>
          <w:szCs w:val="18"/>
        </w:rPr>
        <w:t xml:space="preserve"> = </w:t>
      </w:r>
      <w:proofErr w:type="spellStart"/>
      <w:r w:rsidR="008006A3" w:rsidRPr="000F7FE2">
        <w:rPr>
          <w:sz w:val="20"/>
          <w:szCs w:val="18"/>
        </w:rPr>
        <w:t>await</w:t>
      </w:r>
      <w:proofErr w:type="spellEnd"/>
      <w:r w:rsidR="008006A3" w:rsidRPr="000F7FE2">
        <w:rPr>
          <w:sz w:val="20"/>
          <w:szCs w:val="18"/>
        </w:rPr>
        <w:t xml:space="preserve"> </w:t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proofErr w:type="gramStart"/>
      <w:r w:rsidR="008006A3" w:rsidRPr="000F7FE2">
        <w:rPr>
          <w:sz w:val="20"/>
          <w:szCs w:val="18"/>
        </w:rPr>
        <w:t>response.Content.ReadAsStringAsync</w:t>
      </w:r>
      <w:proofErr w:type="spellEnd"/>
      <w:proofErr w:type="gramEnd"/>
      <w:r w:rsidR="008006A3" w:rsidRPr="000F7FE2">
        <w:rPr>
          <w:sz w:val="20"/>
          <w:szCs w:val="18"/>
        </w:rPr>
        <w:t>();</w:t>
      </w:r>
    </w:p>
    <w:p w14:paraId="6952680E" w14:textId="3C489E41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proofErr w:type="gramStart"/>
      <w:r w:rsidR="008006A3" w:rsidRPr="000F7FE2">
        <w:rPr>
          <w:sz w:val="20"/>
          <w:szCs w:val="18"/>
        </w:rPr>
        <w:t>Dictionary</w:t>
      </w:r>
      <w:proofErr w:type="spellEnd"/>
      <w:r w:rsidR="008006A3" w:rsidRPr="000F7FE2">
        <w:rPr>
          <w:sz w:val="20"/>
          <w:szCs w:val="18"/>
        </w:rPr>
        <w:t>&lt;</w:t>
      </w:r>
      <w:proofErr w:type="spellStart"/>
      <w:proofErr w:type="gramEnd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, </w:t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&gt; </w:t>
      </w:r>
      <w:proofErr w:type="spellStart"/>
      <w:r w:rsidR="008006A3" w:rsidRPr="000F7FE2">
        <w:rPr>
          <w:sz w:val="20"/>
          <w:szCs w:val="18"/>
        </w:rPr>
        <w:t>htmlAttributes</w:t>
      </w:r>
      <w:proofErr w:type="spellEnd"/>
      <w:r w:rsidR="008006A3" w:rsidRPr="000F7FE2">
        <w:rPr>
          <w:sz w:val="20"/>
          <w:szCs w:val="18"/>
        </w:rPr>
        <w:t xml:space="preserve"> = </w:t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JsonConvert.DeserializeObject</w:t>
      </w:r>
      <w:proofErr w:type="spellEnd"/>
      <w:r w:rsidR="008006A3" w:rsidRPr="000F7FE2">
        <w:rPr>
          <w:sz w:val="20"/>
          <w:szCs w:val="18"/>
        </w:rPr>
        <w:t>&lt;</w:t>
      </w:r>
      <w:proofErr w:type="spellStart"/>
      <w:r w:rsidR="008006A3" w:rsidRPr="000F7FE2">
        <w:rPr>
          <w:sz w:val="20"/>
          <w:szCs w:val="18"/>
        </w:rPr>
        <w:t>Dictionary</w:t>
      </w:r>
      <w:proofErr w:type="spellEnd"/>
      <w:r w:rsidR="008006A3" w:rsidRPr="000F7FE2">
        <w:rPr>
          <w:sz w:val="20"/>
          <w:szCs w:val="18"/>
        </w:rPr>
        <w:t>&lt;</w:t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 xml:space="preserve">, </w:t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proofErr w:type="spellStart"/>
      <w:r w:rsidR="008006A3" w:rsidRPr="000F7FE2">
        <w:rPr>
          <w:sz w:val="20"/>
          <w:szCs w:val="18"/>
        </w:rPr>
        <w:t>string</w:t>
      </w:r>
      <w:proofErr w:type="spellEnd"/>
      <w:r w:rsidR="008006A3" w:rsidRPr="000F7FE2">
        <w:rPr>
          <w:sz w:val="20"/>
          <w:szCs w:val="18"/>
        </w:rPr>
        <w:t>&gt;&gt;(</w:t>
      </w:r>
      <w:proofErr w:type="spellStart"/>
      <w:r w:rsidR="008006A3" w:rsidRPr="000F7FE2">
        <w:rPr>
          <w:sz w:val="20"/>
          <w:szCs w:val="18"/>
        </w:rPr>
        <w:t>jsonResponse</w:t>
      </w:r>
      <w:proofErr w:type="spellEnd"/>
      <w:r w:rsidR="008006A3" w:rsidRPr="000F7FE2">
        <w:rPr>
          <w:sz w:val="20"/>
          <w:szCs w:val="18"/>
        </w:rPr>
        <w:t>);</w:t>
      </w:r>
    </w:p>
    <w:p w14:paraId="196EDCA5" w14:textId="4DF364B5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 xml:space="preserve">return </w:t>
      </w:r>
      <w:proofErr w:type="spellStart"/>
      <w:r w:rsidR="008006A3" w:rsidRPr="000F7FE2">
        <w:rPr>
          <w:sz w:val="20"/>
          <w:szCs w:val="18"/>
        </w:rPr>
        <w:t>htmlAttributes</w:t>
      </w:r>
      <w:proofErr w:type="spellEnd"/>
      <w:r w:rsidR="008006A3" w:rsidRPr="000F7FE2">
        <w:rPr>
          <w:sz w:val="20"/>
          <w:szCs w:val="18"/>
        </w:rPr>
        <w:t>["</w:t>
      </w:r>
      <w:proofErr w:type="spellStart"/>
      <w:r w:rsidR="008006A3" w:rsidRPr="000F7FE2">
        <w:rPr>
          <w:sz w:val="20"/>
          <w:szCs w:val="18"/>
        </w:rPr>
        <w:t>value</w:t>
      </w:r>
      <w:proofErr w:type="spellEnd"/>
      <w:r w:rsidR="008006A3" w:rsidRPr="000F7FE2">
        <w:rPr>
          <w:sz w:val="20"/>
          <w:szCs w:val="18"/>
        </w:rPr>
        <w:t>"];</w:t>
      </w:r>
    </w:p>
    <w:p w14:paraId="4D136D93" w14:textId="239CA0D8" w:rsidR="008006A3" w:rsidRPr="000F7FE2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>}</w:t>
      </w:r>
    </w:p>
    <w:p w14:paraId="6155A035" w14:textId="250FECFE" w:rsidR="00446E27" w:rsidRDefault="002129C1" w:rsidP="008006A3">
      <w:pPr>
        <w:pStyle w:val="Zdrojovkd"/>
        <w:rPr>
          <w:sz w:val="20"/>
          <w:szCs w:val="18"/>
        </w:rPr>
      </w:pPr>
      <w:r>
        <w:rPr>
          <w:sz w:val="20"/>
          <w:szCs w:val="18"/>
        </w:rPr>
        <w:tab/>
      </w:r>
      <w:r w:rsidR="008006A3" w:rsidRPr="000F7FE2">
        <w:rPr>
          <w:sz w:val="20"/>
          <w:szCs w:val="18"/>
        </w:rPr>
        <w:t>}</w:t>
      </w:r>
    </w:p>
    <w:p w14:paraId="0EDA2F2E" w14:textId="2CF20642" w:rsidR="009D02AE" w:rsidRDefault="009D02AE" w:rsidP="009D02AE">
      <w:pPr>
        <w:pStyle w:val="Nadpis3"/>
      </w:pPr>
      <w:bookmarkStart w:id="32" w:name="_Toc98159187"/>
      <w:r>
        <w:t>Získání seznamu virtuálních serverů</w:t>
      </w:r>
      <w:bookmarkEnd w:id="32"/>
    </w:p>
    <w:p w14:paraId="5BE6EC6A" w14:textId="6CA79DD8" w:rsidR="009D02AE" w:rsidRDefault="009A3545" w:rsidP="009D02AE">
      <w:r>
        <w:t xml:space="preserve">Díky </w:t>
      </w:r>
      <w:r w:rsidR="002A63E2">
        <w:t>REST API je možné získat seznam virtuálních serverů přímo z API, takže není nutné jejich seznam ručně přidávat, při změnách</w:t>
      </w:r>
      <w:r w:rsidR="00A277E7">
        <w:t xml:space="preserve"> </w:t>
      </w:r>
      <w:r w:rsidR="00E9575A">
        <w:t>přepisovat</w:t>
      </w:r>
      <w:r w:rsidR="00A277E7">
        <w:t xml:space="preserve"> atd. jako tomu </w:t>
      </w:r>
      <w:r w:rsidR="00E9575A">
        <w:t>bylo dříve</w:t>
      </w:r>
      <w:r w:rsidR="007A5806">
        <w:t xml:space="preserve"> ve skriptovém řešení</w:t>
      </w:r>
      <w:r w:rsidR="00E9575A">
        <w:t>. Při správně zadaných přihlašovacích údajích a</w:t>
      </w:r>
      <w:r w:rsidR="007A5806">
        <w:t xml:space="preserve"> příslušné IP</w:t>
      </w:r>
      <w:r w:rsidR="00E9575A">
        <w:t xml:space="preserve"> adresy </w:t>
      </w:r>
      <w:proofErr w:type="spellStart"/>
      <w:r w:rsidR="00E9575A">
        <w:t>vCenter</w:t>
      </w:r>
      <w:proofErr w:type="spellEnd"/>
      <w:r w:rsidR="00E9575A">
        <w:t xml:space="preserve"> serveru</w:t>
      </w:r>
      <w:r w:rsidR="001E2B0F">
        <w:t xml:space="preserve"> funguje </w:t>
      </w:r>
      <w:r w:rsidR="009F4EAC">
        <w:t>metoda</w:t>
      </w:r>
      <w:r w:rsidR="001E2B0F">
        <w:t xml:space="preserve"> automatického načtení, kterou lze zavolat z uživatelského rozhraní</w:t>
      </w:r>
      <w:r w:rsidR="009F4EAC">
        <w:t>. Tato me</w:t>
      </w:r>
      <w:r w:rsidR="002B1DBA">
        <w:t>toda přidá seznam všech serverů, případně aktualizuje jejich jména nebo přidá nové do databáze aplikace.</w:t>
      </w:r>
    </w:p>
    <w:p w14:paraId="25D7E0C2" w14:textId="62EEC9C1" w:rsidR="006F03DA" w:rsidRDefault="006F03DA" w:rsidP="009D02AE">
      <w:r>
        <w:t>Metoda volá</w:t>
      </w:r>
      <w:r w:rsidR="00FE2ABF">
        <w:t xml:space="preserve"> metodou GET</w:t>
      </w:r>
      <w:r>
        <w:t xml:space="preserve"> </w:t>
      </w:r>
      <w:r w:rsidRPr="00676DBA">
        <w:t xml:space="preserve">příslušný </w:t>
      </w:r>
      <w:proofErr w:type="spellStart"/>
      <w:r w:rsidRPr="00676DBA">
        <w:t>endpoint</w:t>
      </w:r>
      <w:proofErr w:type="spellEnd"/>
      <w:r w:rsidRPr="00676DBA">
        <w:t xml:space="preserve"> </w:t>
      </w:r>
      <w:r w:rsidR="00FE2ABF" w:rsidRPr="00676DBA">
        <w:t>(dle</w:t>
      </w:r>
      <w:r w:rsidR="00FE2ABF">
        <w:t xml:space="preserve"> popisu v dokumentaci)</w:t>
      </w:r>
      <w:r w:rsidR="00C357FE">
        <w:t>, kde do hlavičky zprávy přid</w:t>
      </w:r>
      <w:r w:rsidR="001B34D9">
        <w:t xml:space="preserve">á </w:t>
      </w:r>
      <w:r w:rsidR="00DA08BB">
        <w:t xml:space="preserve">parametr </w:t>
      </w:r>
      <w:proofErr w:type="spellStart"/>
      <w:r w:rsidR="00DA08BB" w:rsidRPr="00DA08BB">
        <w:rPr>
          <w:b/>
          <w:bCs/>
        </w:rPr>
        <w:t>vmware</w:t>
      </w:r>
      <w:proofErr w:type="spellEnd"/>
      <w:r w:rsidR="00DA08BB" w:rsidRPr="00DA08BB">
        <w:rPr>
          <w:b/>
          <w:bCs/>
        </w:rPr>
        <w:t>-</w:t>
      </w:r>
      <w:proofErr w:type="spellStart"/>
      <w:r w:rsidR="00DA08BB" w:rsidRPr="00DA08BB">
        <w:rPr>
          <w:b/>
          <w:bCs/>
        </w:rPr>
        <w:t>api</w:t>
      </w:r>
      <w:proofErr w:type="spellEnd"/>
      <w:r w:rsidR="00DA08BB" w:rsidRPr="00DA08BB">
        <w:rPr>
          <w:b/>
          <w:bCs/>
        </w:rPr>
        <w:t>-session-id</w:t>
      </w:r>
      <w:r w:rsidR="00DA08BB">
        <w:t xml:space="preserve"> s</w:t>
      </w:r>
      <w:r w:rsidR="004F1FFA">
        <w:t> </w:t>
      </w:r>
      <w:r w:rsidR="00CB0E6D">
        <w:t>hodnotou</w:t>
      </w:r>
      <w:r w:rsidR="004F1FFA">
        <w:t xml:space="preserve"> při autentifikaci</w:t>
      </w:r>
      <w:r w:rsidR="00CB0E6D">
        <w:t xml:space="preserve"> získaného session </w:t>
      </w:r>
      <w:r w:rsidR="00FD37CD">
        <w:t>API</w:t>
      </w:r>
      <w:r w:rsidR="00CB0E6D">
        <w:t xml:space="preserve"> </w:t>
      </w:r>
      <w:proofErr w:type="spellStart"/>
      <w:r w:rsidR="00CB0E6D">
        <w:t>key</w:t>
      </w:r>
      <w:proofErr w:type="spellEnd"/>
      <w:r w:rsidR="004F1FFA">
        <w:t xml:space="preserve">. Je vrácena </w:t>
      </w:r>
      <w:r w:rsidR="00816098">
        <w:t xml:space="preserve">zpráva, která obsahuje seznam virtuálních serverů </w:t>
      </w:r>
      <w:r w:rsidR="0040318E">
        <w:t xml:space="preserve">ve formátu </w:t>
      </w:r>
      <w:r w:rsidR="00FD37CD">
        <w:t>JSON</w:t>
      </w:r>
      <w:r w:rsidR="000D0557">
        <w:t>.</w:t>
      </w:r>
      <w:r w:rsidR="0040318E">
        <w:t xml:space="preserve"> </w:t>
      </w:r>
      <w:r w:rsidR="000D0557">
        <w:t>Ten</w:t>
      </w:r>
      <w:r w:rsidR="0040318E">
        <w:t xml:space="preserve"> je následně</w:t>
      </w:r>
      <w:r w:rsidR="000D0557">
        <w:t xml:space="preserve"> pomocí</w:t>
      </w:r>
      <w:r w:rsidR="00060B1F">
        <w:t xml:space="preserve"> </w:t>
      </w:r>
      <w:proofErr w:type="spellStart"/>
      <w:r w:rsidR="00060B1F">
        <w:t>NuGet</w:t>
      </w:r>
      <w:proofErr w:type="spellEnd"/>
      <w:r w:rsidR="00060B1F">
        <w:t xml:space="preserve"> balíčku JSON.NET od </w:t>
      </w:r>
      <w:r w:rsidR="001A7DA4">
        <w:t xml:space="preserve">tvůrce </w:t>
      </w:r>
      <w:proofErr w:type="spellStart"/>
      <w:r w:rsidR="001A7DA4">
        <w:t>Newtonsoft</w:t>
      </w:r>
      <w:proofErr w:type="spellEnd"/>
      <w:r w:rsidR="0040318E">
        <w:t xml:space="preserve"> </w:t>
      </w:r>
      <w:r w:rsidR="0040318E">
        <w:lastRenderedPageBreak/>
        <w:t xml:space="preserve">převeden na </w:t>
      </w:r>
      <w:r w:rsidR="00FD37CD">
        <w:t xml:space="preserve">seznam </w:t>
      </w:r>
      <w:r w:rsidR="0040318E">
        <w:t>ob</w:t>
      </w:r>
      <w:r w:rsidR="00A63F04">
        <w:t xml:space="preserve">jektů a z nich jsou už vytvářeny </w:t>
      </w:r>
      <w:r w:rsidR="00FD37CD">
        <w:t xml:space="preserve">vlastní </w:t>
      </w:r>
      <w:r w:rsidR="00A63F04">
        <w:t>objekty virtuálních serverů v databázi aplikace.</w:t>
      </w:r>
    </w:p>
    <w:p w14:paraId="39594741" w14:textId="17109016" w:rsidR="00FF3049" w:rsidRDefault="00FF3049" w:rsidP="00FF3049">
      <w:pPr>
        <w:pStyle w:val="Nadpis3"/>
      </w:pPr>
      <w:bookmarkStart w:id="33" w:name="_Toc98159188"/>
      <w:r>
        <w:t>Ovládání napájení jednotlivých virtuálních serverů</w:t>
      </w:r>
      <w:bookmarkEnd w:id="33"/>
    </w:p>
    <w:p w14:paraId="71745DED" w14:textId="233D4D8D" w:rsidR="00FF3049" w:rsidRPr="00FF3049" w:rsidRDefault="006C630A" w:rsidP="00FF3049">
      <w:r>
        <w:t xml:space="preserve">K ovládání napájení virtuálních serverů </w:t>
      </w:r>
      <w:proofErr w:type="gramStart"/>
      <w:r w:rsidRPr="00676DBA">
        <w:t>slouží</w:t>
      </w:r>
      <w:proofErr w:type="gramEnd"/>
      <w:r w:rsidRPr="00676DBA">
        <w:t xml:space="preserve"> také </w:t>
      </w:r>
      <w:proofErr w:type="spellStart"/>
      <w:r w:rsidRPr="00676DBA">
        <w:t>endpointy</w:t>
      </w:r>
      <w:proofErr w:type="spellEnd"/>
      <w:r>
        <w:t xml:space="preserve"> </w:t>
      </w:r>
      <w:r w:rsidR="008334FA">
        <w:t>REST API</w:t>
      </w:r>
      <w:r w:rsidR="000C5719">
        <w:t xml:space="preserve">, které jsou volány </w:t>
      </w:r>
      <w:r w:rsidR="00FD37CD">
        <w:t xml:space="preserve">pomocí </w:t>
      </w:r>
      <w:r w:rsidR="000C5719">
        <w:t xml:space="preserve">metody </w:t>
      </w:r>
      <w:r w:rsidR="008334FA">
        <w:t xml:space="preserve">GET </w:t>
      </w:r>
      <w:r w:rsidR="0091765F">
        <w:t>s klasickou autorizací v hlavičce jako u ostatních metod (např.</w:t>
      </w:r>
      <w:r w:rsidR="00E14A9C">
        <w:t xml:space="preserve"> pro </w:t>
      </w:r>
      <w:r w:rsidR="0091765F">
        <w:t>získání seznamu virtuálních serverů)</w:t>
      </w:r>
      <w:r w:rsidR="008334FA">
        <w:t>.</w:t>
      </w:r>
    </w:p>
    <w:p w14:paraId="410C8CB1" w14:textId="67E15006" w:rsidR="002C58A8" w:rsidRDefault="002C58A8" w:rsidP="00FF3049">
      <w:r>
        <w:t>Příklad kódu pro spuštění virtuálního serveru:</w:t>
      </w:r>
    </w:p>
    <w:p w14:paraId="49693636" w14:textId="1313DBAF" w:rsidR="002C58A8" w:rsidRPr="000801D9" w:rsidRDefault="002C58A8" w:rsidP="002C58A8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string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apiKey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proofErr w:type="gramStart"/>
      <w:r w:rsidRPr="000801D9">
        <w:rPr>
          <w:sz w:val="22"/>
          <w:szCs w:val="21"/>
        </w:rPr>
        <w:t>GetvCenterApiKey</w:t>
      </w:r>
      <w:proofErr w:type="spellEnd"/>
      <w:r w:rsidRPr="000801D9">
        <w:rPr>
          <w:sz w:val="22"/>
          <w:szCs w:val="21"/>
        </w:rPr>
        <w:t>(</w:t>
      </w:r>
      <w:proofErr w:type="gramEnd"/>
      <w:r w:rsidRPr="000801D9">
        <w:rPr>
          <w:sz w:val="22"/>
          <w:szCs w:val="21"/>
        </w:rPr>
        <w:t>).</w:t>
      </w:r>
      <w:proofErr w:type="spellStart"/>
      <w:r w:rsidRPr="000801D9">
        <w:rPr>
          <w:sz w:val="22"/>
          <w:szCs w:val="21"/>
        </w:rPr>
        <w:t>Result</w:t>
      </w:r>
      <w:proofErr w:type="spellEnd"/>
      <w:r w:rsidRPr="000801D9">
        <w:rPr>
          <w:sz w:val="22"/>
          <w:szCs w:val="21"/>
        </w:rPr>
        <w:t>;</w:t>
      </w:r>
    </w:p>
    <w:p w14:paraId="64519DC4" w14:textId="4EECD616" w:rsidR="002C58A8" w:rsidRPr="000801D9" w:rsidRDefault="002C58A8" w:rsidP="002C58A8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string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apiUrl</w:t>
      </w:r>
      <w:proofErr w:type="spellEnd"/>
      <w:r w:rsidRPr="000801D9">
        <w:rPr>
          <w:sz w:val="22"/>
          <w:szCs w:val="21"/>
        </w:rPr>
        <w:t xml:space="preserve"> = _</w:t>
      </w:r>
      <w:proofErr w:type="spellStart"/>
      <w:proofErr w:type="gramStart"/>
      <w:r w:rsidRPr="000801D9">
        <w:rPr>
          <w:sz w:val="22"/>
          <w:szCs w:val="21"/>
        </w:rPr>
        <w:t>appSettings.Value.vCenterApiUrl</w:t>
      </w:r>
      <w:proofErr w:type="spellEnd"/>
      <w:proofErr w:type="gramEnd"/>
      <w:r w:rsidRPr="000801D9">
        <w:rPr>
          <w:sz w:val="22"/>
          <w:szCs w:val="21"/>
        </w:rPr>
        <w:t xml:space="preserve"> + "/</w:t>
      </w:r>
      <w:proofErr w:type="spellStart"/>
      <w:r w:rsidRPr="000801D9">
        <w:rPr>
          <w:sz w:val="22"/>
          <w:szCs w:val="21"/>
        </w:rPr>
        <w:t>vcenter</w:t>
      </w:r>
      <w:proofErr w:type="spellEnd"/>
      <w:r w:rsidRPr="000801D9">
        <w:rPr>
          <w:sz w:val="22"/>
          <w:szCs w:val="21"/>
        </w:rPr>
        <w:t>/</w:t>
      </w:r>
      <w:proofErr w:type="spellStart"/>
      <w:r w:rsidRPr="000801D9">
        <w:rPr>
          <w:sz w:val="22"/>
          <w:szCs w:val="21"/>
        </w:rPr>
        <w:t>vm</w:t>
      </w:r>
      <w:proofErr w:type="spellEnd"/>
      <w:r w:rsidRPr="000801D9">
        <w:rPr>
          <w:sz w:val="22"/>
          <w:szCs w:val="21"/>
        </w:rPr>
        <w:t xml:space="preserve">/" + </w:t>
      </w:r>
      <w:proofErr w:type="spellStart"/>
      <w:r w:rsidRPr="000801D9">
        <w:rPr>
          <w:sz w:val="22"/>
          <w:szCs w:val="21"/>
        </w:rPr>
        <w:t>vmId</w:t>
      </w:r>
      <w:proofErr w:type="spellEnd"/>
      <w:r w:rsidRPr="000801D9">
        <w:rPr>
          <w:sz w:val="22"/>
          <w:szCs w:val="21"/>
        </w:rPr>
        <w:t xml:space="preserve"> + "/</w:t>
      </w:r>
      <w:proofErr w:type="spellStart"/>
      <w:r w:rsidRPr="000801D9">
        <w:rPr>
          <w:sz w:val="22"/>
          <w:szCs w:val="21"/>
        </w:rPr>
        <w:t>power</w:t>
      </w:r>
      <w:proofErr w:type="spellEnd"/>
      <w:r w:rsidRPr="000801D9">
        <w:rPr>
          <w:sz w:val="22"/>
          <w:szCs w:val="21"/>
        </w:rPr>
        <w:t>/start";</w:t>
      </w:r>
    </w:p>
    <w:p w14:paraId="2A1E547A" w14:textId="77777777" w:rsidR="002C58A8" w:rsidRPr="000801D9" w:rsidRDefault="002C58A8" w:rsidP="002C58A8">
      <w:pPr>
        <w:pStyle w:val="Zdrojovkd"/>
        <w:rPr>
          <w:sz w:val="22"/>
          <w:szCs w:val="21"/>
        </w:rPr>
      </w:pPr>
    </w:p>
    <w:p w14:paraId="689B91DA" w14:textId="0B890404" w:rsidR="002C58A8" w:rsidRPr="000801D9" w:rsidRDefault="002C58A8" w:rsidP="002C58A8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using</w:t>
      </w:r>
      <w:proofErr w:type="spellEnd"/>
      <w:r w:rsidRPr="000801D9">
        <w:rPr>
          <w:sz w:val="22"/>
          <w:szCs w:val="21"/>
        </w:rPr>
        <w:t xml:space="preserve"> (</w:t>
      </w:r>
      <w:proofErr w:type="spellStart"/>
      <w:r w:rsidRPr="000801D9">
        <w:rPr>
          <w:sz w:val="22"/>
          <w:szCs w:val="21"/>
        </w:rPr>
        <w:t>HttpClient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httpClient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r w:rsidRPr="000801D9">
        <w:rPr>
          <w:sz w:val="22"/>
          <w:szCs w:val="21"/>
        </w:rPr>
        <w:t>new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proofErr w:type="gramStart"/>
      <w:r w:rsidRPr="000801D9">
        <w:rPr>
          <w:sz w:val="22"/>
          <w:szCs w:val="21"/>
        </w:rPr>
        <w:t>HttpClient</w:t>
      </w:r>
      <w:proofErr w:type="spellEnd"/>
      <w:r w:rsidRPr="000801D9">
        <w:rPr>
          <w:sz w:val="22"/>
          <w:szCs w:val="21"/>
        </w:rPr>
        <w:t>(</w:t>
      </w:r>
      <w:proofErr w:type="gramEnd"/>
      <w:r w:rsidRPr="000801D9">
        <w:rPr>
          <w:sz w:val="22"/>
          <w:szCs w:val="21"/>
        </w:rPr>
        <w:t>))</w:t>
      </w:r>
    </w:p>
    <w:p w14:paraId="339A78ED" w14:textId="77777777" w:rsidR="00117215" w:rsidRPr="000801D9" w:rsidRDefault="00117215" w:rsidP="002C58A8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="002C58A8" w:rsidRPr="000801D9">
        <w:rPr>
          <w:sz w:val="22"/>
          <w:szCs w:val="21"/>
        </w:rPr>
        <w:t>{</w:t>
      </w:r>
    </w:p>
    <w:p w14:paraId="70956DE2" w14:textId="77777777" w:rsidR="00117215" w:rsidRPr="000801D9" w:rsidRDefault="00117215" w:rsidP="002C58A8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proofErr w:type="spellStart"/>
      <w:r w:rsidR="002C58A8" w:rsidRPr="000801D9">
        <w:rPr>
          <w:sz w:val="22"/>
          <w:szCs w:val="21"/>
        </w:rPr>
        <w:t>HttpRequestMessage</w:t>
      </w:r>
      <w:proofErr w:type="spellEnd"/>
      <w:r w:rsidR="002C58A8" w:rsidRPr="000801D9">
        <w:rPr>
          <w:sz w:val="22"/>
          <w:szCs w:val="21"/>
        </w:rPr>
        <w:t xml:space="preserve"> </w:t>
      </w:r>
      <w:proofErr w:type="spellStart"/>
      <w:r w:rsidR="002C58A8" w:rsidRPr="000801D9">
        <w:rPr>
          <w:sz w:val="22"/>
          <w:szCs w:val="21"/>
        </w:rPr>
        <w:t>request</w:t>
      </w:r>
      <w:proofErr w:type="spellEnd"/>
      <w:r w:rsidR="002C58A8" w:rsidRPr="000801D9">
        <w:rPr>
          <w:sz w:val="22"/>
          <w:szCs w:val="21"/>
        </w:rPr>
        <w:t xml:space="preserve"> = </w:t>
      </w:r>
      <w:proofErr w:type="spellStart"/>
      <w:r w:rsidR="002C58A8" w:rsidRPr="000801D9">
        <w:rPr>
          <w:sz w:val="22"/>
          <w:szCs w:val="21"/>
        </w:rPr>
        <w:t>new</w:t>
      </w:r>
      <w:proofErr w:type="spellEnd"/>
      <w:r w:rsidR="002C58A8" w:rsidRPr="000801D9">
        <w:rPr>
          <w:sz w:val="22"/>
          <w:szCs w:val="21"/>
        </w:rPr>
        <w:t xml:space="preserve"> </w:t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proofErr w:type="spellStart"/>
      <w:proofErr w:type="gramStart"/>
      <w:r w:rsidR="002C58A8" w:rsidRPr="000801D9">
        <w:rPr>
          <w:sz w:val="22"/>
          <w:szCs w:val="21"/>
        </w:rPr>
        <w:t>HttpRequestMessage</w:t>
      </w:r>
      <w:proofErr w:type="spellEnd"/>
      <w:r w:rsidR="002C58A8" w:rsidRPr="000801D9">
        <w:rPr>
          <w:sz w:val="22"/>
          <w:szCs w:val="21"/>
        </w:rPr>
        <w:t>(</w:t>
      </w:r>
      <w:proofErr w:type="spellStart"/>
      <w:proofErr w:type="gramEnd"/>
      <w:r w:rsidR="002C58A8" w:rsidRPr="000801D9">
        <w:rPr>
          <w:sz w:val="22"/>
          <w:szCs w:val="21"/>
        </w:rPr>
        <w:t>HttpMethod.Post</w:t>
      </w:r>
      <w:proofErr w:type="spellEnd"/>
      <w:r w:rsidR="002C58A8" w:rsidRPr="000801D9">
        <w:rPr>
          <w:sz w:val="22"/>
          <w:szCs w:val="21"/>
        </w:rPr>
        <w:t xml:space="preserve">, </w:t>
      </w:r>
      <w:proofErr w:type="spellStart"/>
      <w:r w:rsidR="002C58A8" w:rsidRPr="000801D9">
        <w:rPr>
          <w:sz w:val="22"/>
          <w:szCs w:val="21"/>
        </w:rPr>
        <w:t>apiUrl</w:t>
      </w:r>
      <w:proofErr w:type="spellEnd"/>
      <w:r w:rsidR="002C58A8" w:rsidRPr="000801D9">
        <w:rPr>
          <w:sz w:val="22"/>
          <w:szCs w:val="21"/>
        </w:rPr>
        <w:t>);</w:t>
      </w:r>
    </w:p>
    <w:p w14:paraId="5D099B73" w14:textId="772CDC1E" w:rsidR="002C58A8" w:rsidRPr="000801D9" w:rsidRDefault="00117215" w:rsidP="002C58A8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proofErr w:type="spellStart"/>
      <w:proofErr w:type="gramStart"/>
      <w:r w:rsidR="002C58A8" w:rsidRPr="000801D9">
        <w:rPr>
          <w:sz w:val="22"/>
          <w:szCs w:val="21"/>
        </w:rPr>
        <w:t>request.Headers.Add</w:t>
      </w:r>
      <w:proofErr w:type="spellEnd"/>
      <w:proofErr w:type="gramEnd"/>
      <w:r w:rsidR="002C58A8" w:rsidRPr="000801D9">
        <w:rPr>
          <w:sz w:val="22"/>
          <w:szCs w:val="21"/>
        </w:rPr>
        <w:t>("</w:t>
      </w:r>
      <w:proofErr w:type="spellStart"/>
      <w:r w:rsidR="002C58A8" w:rsidRPr="000801D9">
        <w:rPr>
          <w:sz w:val="22"/>
          <w:szCs w:val="21"/>
        </w:rPr>
        <w:t>vmware</w:t>
      </w:r>
      <w:proofErr w:type="spellEnd"/>
      <w:r w:rsidR="002C58A8" w:rsidRPr="000801D9">
        <w:rPr>
          <w:sz w:val="22"/>
          <w:szCs w:val="21"/>
        </w:rPr>
        <w:t>-</w:t>
      </w:r>
      <w:proofErr w:type="spellStart"/>
      <w:r w:rsidR="002C58A8" w:rsidRPr="000801D9">
        <w:rPr>
          <w:sz w:val="22"/>
          <w:szCs w:val="21"/>
        </w:rPr>
        <w:t>api</w:t>
      </w:r>
      <w:proofErr w:type="spellEnd"/>
      <w:r w:rsidR="002C58A8" w:rsidRPr="000801D9">
        <w:rPr>
          <w:sz w:val="22"/>
          <w:szCs w:val="21"/>
        </w:rPr>
        <w:t xml:space="preserve">-session-id", </w:t>
      </w:r>
      <w:proofErr w:type="spellStart"/>
      <w:r w:rsidR="002C58A8" w:rsidRPr="000801D9">
        <w:rPr>
          <w:sz w:val="22"/>
          <w:szCs w:val="21"/>
        </w:rPr>
        <w:t>apiKey</w:t>
      </w:r>
      <w:proofErr w:type="spellEnd"/>
      <w:r w:rsidR="002C58A8" w:rsidRPr="000801D9">
        <w:rPr>
          <w:sz w:val="22"/>
          <w:szCs w:val="21"/>
        </w:rPr>
        <w:t>);</w:t>
      </w:r>
    </w:p>
    <w:p w14:paraId="0E5D2865" w14:textId="11086455" w:rsidR="002C58A8" w:rsidRPr="000801D9" w:rsidRDefault="00117215" w:rsidP="000801D9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="002C58A8" w:rsidRPr="000801D9">
        <w:rPr>
          <w:sz w:val="22"/>
          <w:szCs w:val="21"/>
        </w:rPr>
        <w:t xml:space="preserve">var response = </w:t>
      </w:r>
      <w:proofErr w:type="spellStart"/>
      <w:r w:rsidR="002C58A8" w:rsidRPr="000801D9">
        <w:rPr>
          <w:sz w:val="22"/>
          <w:szCs w:val="21"/>
        </w:rPr>
        <w:t>await</w:t>
      </w:r>
      <w:proofErr w:type="spellEnd"/>
      <w:r w:rsidR="002C58A8" w:rsidRPr="000801D9">
        <w:rPr>
          <w:sz w:val="22"/>
          <w:szCs w:val="21"/>
        </w:rPr>
        <w:t xml:space="preserve"> </w:t>
      </w:r>
      <w:proofErr w:type="spellStart"/>
      <w:r w:rsidR="002C58A8" w:rsidRPr="000801D9">
        <w:rPr>
          <w:sz w:val="22"/>
          <w:szCs w:val="21"/>
        </w:rPr>
        <w:t>httpClient.SendAsync</w:t>
      </w:r>
      <w:proofErr w:type="spellEnd"/>
      <w:r w:rsidR="002C58A8" w:rsidRPr="000801D9">
        <w:rPr>
          <w:sz w:val="22"/>
          <w:szCs w:val="21"/>
        </w:rPr>
        <w:t>(</w:t>
      </w:r>
      <w:proofErr w:type="spellStart"/>
      <w:r w:rsidR="002C58A8" w:rsidRPr="000801D9">
        <w:rPr>
          <w:sz w:val="22"/>
          <w:szCs w:val="21"/>
        </w:rPr>
        <w:t>request</w:t>
      </w:r>
      <w:proofErr w:type="spellEnd"/>
      <w:r w:rsidR="002C58A8" w:rsidRPr="000801D9">
        <w:rPr>
          <w:sz w:val="22"/>
          <w:szCs w:val="21"/>
        </w:rPr>
        <w:t>);</w:t>
      </w:r>
    </w:p>
    <w:p w14:paraId="26E3679C" w14:textId="22BD7760" w:rsidR="002C58A8" w:rsidRPr="000801D9" w:rsidRDefault="00117215" w:rsidP="002C58A8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Pr="000801D9">
        <w:rPr>
          <w:sz w:val="22"/>
          <w:szCs w:val="21"/>
        </w:rPr>
        <w:tab/>
      </w:r>
      <w:r w:rsidR="002C58A8" w:rsidRPr="000801D9">
        <w:rPr>
          <w:sz w:val="22"/>
          <w:szCs w:val="21"/>
        </w:rPr>
        <w:t xml:space="preserve">return </w:t>
      </w:r>
      <w:proofErr w:type="spellStart"/>
      <w:proofErr w:type="gramStart"/>
      <w:r w:rsidR="002C58A8" w:rsidRPr="000801D9">
        <w:rPr>
          <w:sz w:val="22"/>
          <w:szCs w:val="21"/>
        </w:rPr>
        <w:t>response.StatusCode</w:t>
      </w:r>
      <w:proofErr w:type="spellEnd"/>
      <w:proofErr w:type="gramEnd"/>
      <w:r w:rsidR="002C58A8" w:rsidRPr="000801D9">
        <w:rPr>
          <w:sz w:val="22"/>
          <w:szCs w:val="21"/>
        </w:rPr>
        <w:t>;</w:t>
      </w:r>
    </w:p>
    <w:p w14:paraId="5B0D0BC4" w14:textId="6F4A9C62" w:rsidR="002C58A8" w:rsidRPr="000801D9" w:rsidRDefault="00117215" w:rsidP="002C58A8">
      <w:pPr>
        <w:pStyle w:val="Zdrojovkd"/>
        <w:rPr>
          <w:sz w:val="22"/>
          <w:szCs w:val="21"/>
        </w:rPr>
      </w:pPr>
      <w:r w:rsidRPr="000801D9">
        <w:rPr>
          <w:sz w:val="22"/>
          <w:szCs w:val="21"/>
        </w:rPr>
        <w:tab/>
      </w:r>
      <w:r w:rsidR="002C58A8" w:rsidRPr="000801D9">
        <w:rPr>
          <w:sz w:val="22"/>
          <w:szCs w:val="21"/>
        </w:rPr>
        <w:t>}</w:t>
      </w:r>
    </w:p>
    <w:p w14:paraId="1FB9E974" w14:textId="7C120389" w:rsidR="00860055" w:rsidRDefault="006F29C3" w:rsidP="006F29C3">
      <w:pPr>
        <w:pStyle w:val="Nadpis2"/>
      </w:pPr>
      <w:bookmarkStart w:id="34" w:name="_Toc98159189"/>
      <w:r>
        <w:t>Komunikace s fyzickými servery</w:t>
      </w:r>
      <w:bookmarkEnd w:id="34"/>
    </w:p>
    <w:p w14:paraId="5A1EAC75" w14:textId="1B39D2DF" w:rsidR="00FB309C" w:rsidRDefault="00FB309C" w:rsidP="00FB309C">
      <w:r>
        <w:t xml:space="preserve">Pro komunikaci s fyzickými servery jsou využity </w:t>
      </w:r>
      <w:r w:rsidR="00FD37CD">
        <w:t>dva</w:t>
      </w:r>
      <w:r>
        <w:t xml:space="preserve"> rů</w:t>
      </w:r>
      <w:r w:rsidR="001A286A">
        <w:t xml:space="preserve">zné typy komunikace. </w:t>
      </w:r>
      <w:r w:rsidR="00FD37CD">
        <w:t>P</w:t>
      </w:r>
      <w:r w:rsidR="001A286A">
        <w:t xml:space="preserve">rvní je </w:t>
      </w:r>
      <w:r w:rsidR="00FD37CD">
        <w:t xml:space="preserve">síťová </w:t>
      </w:r>
      <w:r w:rsidR="001A286A">
        <w:t>komunikace s</w:t>
      </w:r>
      <w:r w:rsidR="00FD37CD">
        <w:t> </w:t>
      </w:r>
      <w:r w:rsidR="001A286A">
        <w:t>řídícím</w:t>
      </w:r>
      <w:r w:rsidR="00FD37CD">
        <w:t xml:space="preserve"> a servisním</w:t>
      </w:r>
      <w:r w:rsidR="001A286A">
        <w:t xml:space="preserve"> modulem </w:t>
      </w:r>
      <w:proofErr w:type="spellStart"/>
      <w:r w:rsidR="001A286A">
        <w:t>iLO</w:t>
      </w:r>
      <w:proofErr w:type="spellEnd"/>
      <w:r w:rsidR="001A286A">
        <w:t>, který je vložen ve fyzických serverech</w:t>
      </w:r>
      <w:r w:rsidR="00580D05">
        <w:t xml:space="preserve"> a </w:t>
      </w:r>
      <w:proofErr w:type="gramStart"/>
      <w:r w:rsidR="00580D05">
        <w:t>slouží</w:t>
      </w:r>
      <w:proofErr w:type="gramEnd"/>
      <w:r w:rsidR="00580D05">
        <w:t xml:space="preserve"> především pro jejich spuštění z vypnutého stavu a získání jejich aktuálního stavu.</w:t>
      </w:r>
      <w:r w:rsidR="001A5F4A">
        <w:t xml:space="preserve"> Druhým typem komunikace je připojení k</w:t>
      </w:r>
      <w:r w:rsidR="00A3712F">
        <w:t xml:space="preserve"> operačnímu systému </w:t>
      </w:r>
      <w:proofErr w:type="spellStart"/>
      <w:r w:rsidR="001A5F4A">
        <w:t>vSphere</w:t>
      </w:r>
      <w:proofErr w:type="spellEnd"/>
      <w:r w:rsidR="00A3712F">
        <w:t xml:space="preserve"> </w:t>
      </w:r>
      <w:proofErr w:type="spellStart"/>
      <w:r w:rsidR="00A3712F">
        <w:t>ESXi</w:t>
      </w:r>
      <w:proofErr w:type="spellEnd"/>
      <w:r w:rsidR="00A3712F">
        <w:t xml:space="preserve"> hostitelských serverů (h</w:t>
      </w:r>
      <w:r w:rsidR="006F31C3">
        <w:t>o</w:t>
      </w:r>
      <w:r w:rsidR="00A3712F">
        <w:t>st server</w:t>
      </w:r>
      <w:r w:rsidR="006F31C3">
        <w:t>ů)</w:t>
      </w:r>
      <w:r w:rsidR="001A5F4A">
        <w:t>, kd</w:t>
      </w:r>
      <w:r w:rsidR="006F31C3">
        <w:t>e</w:t>
      </w:r>
      <w:r w:rsidR="001A5F4A">
        <w:t xml:space="preserve"> se spouštějí</w:t>
      </w:r>
      <w:r w:rsidR="00B27313">
        <w:t xml:space="preserve"> a ukončují virtuální </w:t>
      </w:r>
      <w:proofErr w:type="spellStart"/>
      <w:r w:rsidR="00B27313">
        <w:t>storage</w:t>
      </w:r>
      <w:proofErr w:type="spellEnd"/>
      <w:r w:rsidR="00B27313">
        <w:t xml:space="preserve"> servery a server </w:t>
      </w:r>
      <w:proofErr w:type="spellStart"/>
      <w:r w:rsidR="00B27313">
        <w:t>vCenter</w:t>
      </w:r>
      <w:proofErr w:type="spellEnd"/>
      <w:r w:rsidR="00A3712F">
        <w:t>. Rovněž se zde</w:t>
      </w:r>
      <w:r w:rsidR="00B27313">
        <w:t xml:space="preserve"> kontroluje připojení </w:t>
      </w:r>
      <w:proofErr w:type="spellStart"/>
      <w:r w:rsidR="00B27313">
        <w:t>datastorů</w:t>
      </w:r>
      <w:proofErr w:type="spellEnd"/>
      <w:r w:rsidR="00A3712F">
        <w:t xml:space="preserve"> (úložišť virtuálních serverů) </w:t>
      </w:r>
      <w:r w:rsidR="00B27313">
        <w:t>při spouštění</w:t>
      </w:r>
      <w:r w:rsidR="00A3712F">
        <w:t xml:space="preserve"> systému</w:t>
      </w:r>
      <w:r w:rsidR="008921EE">
        <w:t>.</w:t>
      </w:r>
    </w:p>
    <w:p w14:paraId="47B11E19" w14:textId="1157DEA2" w:rsidR="008921EE" w:rsidRDefault="008921EE" w:rsidP="008921EE">
      <w:pPr>
        <w:pStyle w:val="Nadpis3"/>
      </w:pPr>
      <w:bookmarkStart w:id="35" w:name="_Toc98159190"/>
      <w:r>
        <w:t>Komunikace s</w:t>
      </w:r>
      <w:r w:rsidR="000B5120">
        <w:t> </w:t>
      </w:r>
      <w:proofErr w:type="spellStart"/>
      <w:r>
        <w:t>iLO</w:t>
      </w:r>
      <w:bookmarkEnd w:id="35"/>
      <w:proofErr w:type="spellEnd"/>
    </w:p>
    <w:p w14:paraId="3216E43E" w14:textId="3E700FF7" w:rsidR="000B5120" w:rsidRPr="000B5120" w:rsidRDefault="00EF7F44" w:rsidP="000B5120">
      <w:r>
        <w:t>Tato komunikace je realizována pomocí REST API P</w:t>
      </w:r>
      <w:r w:rsidR="008334FA">
        <w:t>OST</w:t>
      </w:r>
      <w:r>
        <w:t xml:space="preserve"> a G</w:t>
      </w:r>
      <w:r w:rsidR="008334FA">
        <w:t>ET</w:t>
      </w:r>
      <w:r>
        <w:t xml:space="preserve"> metod, kter</w:t>
      </w:r>
      <w:r w:rsidR="00892DF9">
        <w:t xml:space="preserve">ými </w:t>
      </w:r>
      <w:r>
        <w:t>jsou volány</w:t>
      </w:r>
      <w:r w:rsidR="00892DF9">
        <w:t xml:space="preserve"> </w:t>
      </w:r>
      <w:proofErr w:type="spellStart"/>
      <w:r w:rsidR="00892DF9">
        <w:t>endpointy</w:t>
      </w:r>
      <w:proofErr w:type="spellEnd"/>
      <w:r>
        <w:t xml:space="preserve"> </w:t>
      </w:r>
      <w:r w:rsidR="00242033">
        <w:t>REST API</w:t>
      </w:r>
      <w:r w:rsidR="00892DF9">
        <w:t xml:space="preserve"> </w:t>
      </w:r>
      <w:proofErr w:type="spellStart"/>
      <w:r w:rsidR="006F31C3">
        <w:t>iLO</w:t>
      </w:r>
      <w:proofErr w:type="spellEnd"/>
      <w:r w:rsidR="006F31C3">
        <w:t xml:space="preserve"> </w:t>
      </w:r>
      <w:r w:rsidR="00242033">
        <w:t>fyzických serverů umístěných na adrese</w:t>
      </w:r>
      <w:r w:rsidR="00E42272">
        <w:t xml:space="preserve"> </w:t>
      </w:r>
      <w:hyperlink r:id="rId21" w:history="1">
        <w:r w:rsidR="00E42272" w:rsidRPr="00183256">
          <w:rPr>
            <w:rStyle w:val="Hypertextovodkaz"/>
          </w:rPr>
          <w:t>https://ilo-</w:t>
        </w:r>
        <w:r w:rsidR="00E42272" w:rsidRPr="00183256">
          <w:rPr>
            <w:rStyle w:val="Hypertextovodkaz"/>
          </w:rPr>
          <w:lastRenderedPageBreak/>
          <w:t>ip/redfish/v1</w:t>
        </w:r>
      </w:hyperlink>
      <w:r w:rsidR="006500F3">
        <w:t>.</w:t>
      </w:r>
      <w:r w:rsidR="00892DF9">
        <w:t xml:space="preserve"> Při zahájení komunikace je stejně jako v případě připojení k </w:t>
      </w:r>
      <w:proofErr w:type="spellStart"/>
      <w:r w:rsidR="00892DF9">
        <w:t>vCenter</w:t>
      </w:r>
      <w:proofErr w:type="spellEnd"/>
      <w:r w:rsidR="00892DF9">
        <w:t xml:space="preserve"> serveru nutné </w:t>
      </w:r>
      <w:r w:rsidR="00A372E4">
        <w:t xml:space="preserve">získat API token, kterým se aplikace bude nadále identifikovat při volání </w:t>
      </w:r>
      <w:proofErr w:type="spellStart"/>
      <w:r w:rsidR="00A372E4">
        <w:t>endpointů</w:t>
      </w:r>
      <w:proofErr w:type="spellEnd"/>
      <w:r w:rsidR="00A372E4">
        <w:t xml:space="preserve"> API, v tomto případě pro</w:t>
      </w:r>
      <w:r w:rsidR="004E2DC5">
        <w:t xml:space="preserve"> získání stavu napájení a spuštění serveru.</w:t>
      </w:r>
    </w:p>
    <w:p w14:paraId="565384A9" w14:textId="0CDB9EE4" w:rsidR="000B5120" w:rsidRPr="000B5120" w:rsidRDefault="000B5120" w:rsidP="000B5120">
      <w:pPr>
        <w:pStyle w:val="Nadpis3"/>
      </w:pPr>
      <w:bookmarkStart w:id="36" w:name="_Toc98159191"/>
      <w:r>
        <w:t xml:space="preserve">Komunikace se </w:t>
      </w:r>
      <w:r w:rsidR="006F31C3">
        <w:t xml:space="preserve">systémem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vSphere</w:t>
      </w:r>
      <w:proofErr w:type="spellEnd"/>
      <w:r w:rsidR="006F31C3">
        <w:t xml:space="preserve"> </w:t>
      </w:r>
      <w:proofErr w:type="spellStart"/>
      <w:r w:rsidR="006F31C3">
        <w:t>ESXi</w:t>
      </w:r>
      <w:bookmarkEnd w:id="36"/>
      <w:proofErr w:type="spellEnd"/>
    </w:p>
    <w:p w14:paraId="5CDFCF7E" w14:textId="7DBFDC03" w:rsidR="004D2B27" w:rsidRDefault="006F31C3" w:rsidP="00860055">
      <w:r>
        <w:t xml:space="preserve">Ke </w:t>
      </w:r>
      <w:r w:rsidR="00531916">
        <w:t>komunikaci s</w:t>
      </w:r>
      <w:r w:rsidR="004F70AB">
        <w:t xml:space="preserve">e </w:t>
      </w:r>
      <w:r>
        <w:t xml:space="preserve">systémem </w:t>
      </w:r>
      <w:proofErr w:type="spellStart"/>
      <w:r w:rsidR="0063108D">
        <w:t>VMWare</w:t>
      </w:r>
      <w:proofErr w:type="spellEnd"/>
      <w:r w:rsidR="0063108D">
        <w:t xml:space="preserve"> </w:t>
      </w:r>
      <w:proofErr w:type="spellStart"/>
      <w:r w:rsidR="0063108D">
        <w:t>vSphere</w:t>
      </w:r>
      <w:proofErr w:type="spellEnd"/>
      <w:r>
        <w:t xml:space="preserve"> </w:t>
      </w:r>
      <w:proofErr w:type="spellStart"/>
      <w:r>
        <w:t>ESXi</w:t>
      </w:r>
      <w:proofErr w:type="spellEnd"/>
      <w:r w:rsidR="0063108D">
        <w:t>, který je využívaný</w:t>
      </w:r>
      <w:r w:rsidR="00713F33">
        <w:t xml:space="preserve"> pro hostování virtuálních serverů</w:t>
      </w:r>
      <w:r w:rsidR="00141BA7">
        <w:t xml:space="preserve"> na</w:t>
      </w:r>
      <w:r w:rsidR="0063108D">
        <w:t xml:space="preserve"> </w:t>
      </w:r>
      <w:r w:rsidR="00531916">
        <w:t>fyzický</w:t>
      </w:r>
      <w:r w:rsidR="00141BA7">
        <w:t>ch</w:t>
      </w:r>
      <w:r w:rsidR="00531916">
        <w:t xml:space="preserve"> server</w:t>
      </w:r>
      <w:r w:rsidR="00141BA7">
        <w:t>ech</w:t>
      </w:r>
      <w:r w:rsidR="00713F33">
        <w:t>,</w:t>
      </w:r>
      <w:r w:rsidR="00531916">
        <w:t xml:space="preserve"> je nutné využití příkaz</w:t>
      </w:r>
      <w:r w:rsidR="002E0BC8">
        <w:t xml:space="preserve">ů </w:t>
      </w:r>
      <w:proofErr w:type="spellStart"/>
      <w:r w:rsidR="00531916">
        <w:t>PowerCLI</w:t>
      </w:r>
      <w:proofErr w:type="spellEnd"/>
      <w:r>
        <w:t>. Proto</w:t>
      </w:r>
      <w:r w:rsidR="00141BA7">
        <w:t xml:space="preserve"> </w:t>
      </w:r>
      <w:r w:rsidR="00443429">
        <w:t xml:space="preserve">jsem využil Nuget balíčku </w:t>
      </w:r>
      <w:proofErr w:type="spellStart"/>
      <w:r w:rsidR="007D489F" w:rsidRPr="007D489F">
        <w:t>PowerShell.SDK</w:t>
      </w:r>
      <w:proofErr w:type="spellEnd"/>
      <w:r w:rsidR="007D489F">
        <w:t xml:space="preserve"> od společnosti Microsoft, díky kterému je používání </w:t>
      </w:r>
      <w:r w:rsidR="002E0BC8">
        <w:t>těchto příkazů v jazyce C# poměrně přívětiv</w:t>
      </w:r>
      <w:r w:rsidR="002E0BC8" w:rsidRPr="00B62198">
        <w:t>é</w:t>
      </w:r>
      <w:r w:rsidR="00A06F24" w:rsidRPr="00B62198">
        <w:t>. Pro komunikaci s</w:t>
      </w:r>
      <w:r w:rsidR="00376CEB" w:rsidRPr="00B62198">
        <w:t> </w:t>
      </w:r>
      <w:proofErr w:type="spellStart"/>
      <w:r w:rsidR="00376CEB" w:rsidRPr="00B62198">
        <w:t>vSphere</w:t>
      </w:r>
      <w:proofErr w:type="spellEnd"/>
      <w:r w:rsidR="00376CEB" w:rsidRPr="00B62198">
        <w:t xml:space="preserve"> </w:t>
      </w:r>
      <w:proofErr w:type="spellStart"/>
      <w:r w:rsidR="00653D37" w:rsidRPr="00B62198">
        <w:t>ESXi</w:t>
      </w:r>
      <w:proofErr w:type="spellEnd"/>
      <w:r w:rsidR="00653D37" w:rsidRPr="00B62198">
        <w:t xml:space="preserve"> </w:t>
      </w:r>
      <w:r w:rsidR="001404B4" w:rsidRPr="00B62198">
        <w:t>byl</w:t>
      </w:r>
      <w:r w:rsidR="00653D37" w:rsidRPr="00B62198">
        <w:t>o</w:t>
      </w:r>
      <w:r w:rsidR="001404B4" w:rsidRPr="00B62198">
        <w:t xml:space="preserve"> nutn</w:t>
      </w:r>
      <w:r w:rsidR="00653D37" w:rsidRPr="00B62198">
        <w:t>é</w:t>
      </w:r>
      <w:r w:rsidR="001404B4" w:rsidRPr="00B62198">
        <w:t xml:space="preserve"> doinstalovat </w:t>
      </w:r>
      <w:r w:rsidR="00653D37" w:rsidRPr="00B62198">
        <w:t xml:space="preserve">na řídící mini PC </w:t>
      </w:r>
      <w:proofErr w:type="spellStart"/>
      <w:r w:rsidR="001404B4" w:rsidRPr="00B62198">
        <w:t>PowerShell</w:t>
      </w:r>
      <w:proofErr w:type="spellEnd"/>
      <w:r w:rsidR="001404B4" w:rsidRPr="00B62198">
        <w:t xml:space="preserve"> balík </w:t>
      </w:r>
      <w:proofErr w:type="spellStart"/>
      <w:r w:rsidR="001404B4" w:rsidRPr="00B62198">
        <w:t>VMware.PowerCLI</w:t>
      </w:r>
      <w:proofErr w:type="spellEnd"/>
      <w:r w:rsidR="001404B4" w:rsidRPr="00B62198">
        <w:t>.</w:t>
      </w:r>
    </w:p>
    <w:p w14:paraId="4014D21F" w14:textId="0F370C4C" w:rsidR="004D2B27" w:rsidRDefault="00AB61C2" w:rsidP="00860055">
      <w:r>
        <w:t>Zde je příklad volání kódu pro připojení k hostiteli.</w:t>
      </w:r>
    </w:p>
    <w:p w14:paraId="078876A4" w14:textId="77777777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Runspace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runspace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r w:rsidRPr="000801D9">
        <w:rPr>
          <w:sz w:val="22"/>
          <w:szCs w:val="21"/>
        </w:rPr>
        <w:t>RunspaceFactory.CreateRunspace</w:t>
      </w:r>
      <w:proofErr w:type="spellEnd"/>
      <w:r w:rsidRPr="000801D9">
        <w:rPr>
          <w:sz w:val="22"/>
          <w:szCs w:val="21"/>
        </w:rPr>
        <w:t>();</w:t>
      </w:r>
    </w:p>
    <w:p w14:paraId="193C2B6D" w14:textId="77777777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runspace.Open</w:t>
      </w:r>
      <w:proofErr w:type="spellEnd"/>
      <w:proofErr w:type="gramEnd"/>
      <w:r w:rsidRPr="000801D9">
        <w:rPr>
          <w:sz w:val="22"/>
          <w:szCs w:val="21"/>
        </w:rPr>
        <w:t>();</w:t>
      </w:r>
    </w:p>
    <w:p w14:paraId="345AB0C4" w14:textId="77777777" w:rsidR="00AB21BD" w:rsidRPr="000801D9" w:rsidRDefault="00AB21BD" w:rsidP="00AB21BD">
      <w:pPr>
        <w:pStyle w:val="Zdrojovkd"/>
        <w:rPr>
          <w:sz w:val="22"/>
          <w:szCs w:val="21"/>
        </w:rPr>
      </w:pPr>
    </w:p>
    <w:p w14:paraId="163C2393" w14:textId="77777777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r w:rsidRPr="000801D9">
        <w:rPr>
          <w:sz w:val="22"/>
          <w:szCs w:val="21"/>
        </w:rPr>
        <w:t>Pipeline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pipeline</w:t>
      </w:r>
      <w:proofErr w:type="spellEnd"/>
      <w:r w:rsidRPr="000801D9">
        <w:rPr>
          <w:sz w:val="22"/>
          <w:szCs w:val="21"/>
        </w:rPr>
        <w:t xml:space="preserve"> = </w:t>
      </w:r>
      <w:proofErr w:type="spellStart"/>
      <w:proofErr w:type="gramStart"/>
      <w:r w:rsidRPr="000801D9">
        <w:rPr>
          <w:sz w:val="22"/>
          <w:szCs w:val="21"/>
        </w:rPr>
        <w:t>runspace.CreatePipeline</w:t>
      </w:r>
      <w:proofErr w:type="spellEnd"/>
      <w:proofErr w:type="gramEnd"/>
      <w:r w:rsidRPr="000801D9">
        <w:rPr>
          <w:sz w:val="22"/>
          <w:szCs w:val="21"/>
        </w:rPr>
        <w:t>();</w:t>
      </w:r>
    </w:p>
    <w:p w14:paraId="1C2D861C" w14:textId="77777777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pipeline.Commands.AddScript</w:t>
      </w:r>
      <w:proofErr w:type="spellEnd"/>
      <w:proofErr w:type="gramEnd"/>
      <w:r w:rsidRPr="000801D9">
        <w:rPr>
          <w:sz w:val="22"/>
          <w:szCs w:val="21"/>
        </w:rPr>
        <w:t>("Set-</w:t>
      </w:r>
      <w:proofErr w:type="spellStart"/>
      <w:r w:rsidRPr="000801D9">
        <w:rPr>
          <w:sz w:val="22"/>
          <w:szCs w:val="21"/>
        </w:rPr>
        <w:t>ExecutionPolicy</w:t>
      </w:r>
      <w:proofErr w:type="spellEnd"/>
      <w:r w:rsidRPr="000801D9">
        <w:rPr>
          <w:sz w:val="22"/>
          <w:szCs w:val="21"/>
        </w:rPr>
        <w:t xml:space="preserve"> </w:t>
      </w:r>
      <w:proofErr w:type="spellStart"/>
      <w:r w:rsidRPr="000801D9">
        <w:rPr>
          <w:sz w:val="22"/>
          <w:szCs w:val="21"/>
        </w:rPr>
        <w:t>Unrestricted</w:t>
      </w:r>
      <w:proofErr w:type="spellEnd"/>
      <w:r w:rsidRPr="000801D9">
        <w:rPr>
          <w:sz w:val="22"/>
          <w:szCs w:val="21"/>
        </w:rPr>
        <w:t>");</w:t>
      </w:r>
    </w:p>
    <w:p w14:paraId="197EB37F" w14:textId="0A3264FD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pipeline.Commands.AddScript</w:t>
      </w:r>
      <w:proofErr w:type="spellEnd"/>
      <w:proofErr w:type="gramEnd"/>
      <w:r w:rsidRPr="000801D9">
        <w:rPr>
          <w:sz w:val="22"/>
          <w:szCs w:val="21"/>
        </w:rPr>
        <w:t xml:space="preserve">("Import-Module </w:t>
      </w:r>
      <w:proofErr w:type="spellStart"/>
      <w:r w:rsidRPr="000801D9">
        <w:rPr>
          <w:sz w:val="22"/>
          <w:szCs w:val="21"/>
        </w:rPr>
        <w:t>VMware.VimAutomation.Core</w:t>
      </w:r>
      <w:proofErr w:type="spellEnd"/>
      <w:r w:rsidRPr="000801D9">
        <w:rPr>
          <w:sz w:val="22"/>
          <w:szCs w:val="21"/>
        </w:rPr>
        <w:t>"</w:t>
      </w:r>
      <w:r w:rsidR="004166B9" w:rsidRPr="000801D9">
        <w:rPr>
          <w:sz w:val="22"/>
          <w:szCs w:val="21"/>
        </w:rPr>
        <w:t>)</w:t>
      </w:r>
    </w:p>
    <w:p w14:paraId="2CB8C204" w14:textId="43591C4B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pipeline.Commands.AddScript</w:t>
      </w:r>
      <w:proofErr w:type="spellEnd"/>
      <w:proofErr w:type="gramEnd"/>
      <w:r w:rsidRPr="000801D9">
        <w:rPr>
          <w:sz w:val="22"/>
          <w:szCs w:val="21"/>
        </w:rPr>
        <w:t>("</w:t>
      </w:r>
      <w:proofErr w:type="spellStart"/>
      <w:r w:rsidRPr="000801D9">
        <w:rPr>
          <w:sz w:val="22"/>
          <w:szCs w:val="21"/>
        </w:rPr>
        <w:t>Connect-VIServer</w:t>
      </w:r>
      <w:proofErr w:type="spellEnd"/>
      <w:r w:rsidRPr="000801D9">
        <w:rPr>
          <w:sz w:val="22"/>
          <w:szCs w:val="21"/>
        </w:rPr>
        <w:t xml:space="preserve"> -Server </w:t>
      </w:r>
      <w:r w:rsidR="004D2B27" w:rsidRPr="000801D9">
        <w:rPr>
          <w:b/>
          <w:bCs/>
          <w:sz w:val="22"/>
          <w:szCs w:val="21"/>
        </w:rPr>
        <w:t>adresa serveru</w:t>
      </w:r>
      <w:r w:rsidRPr="000801D9">
        <w:rPr>
          <w:sz w:val="22"/>
          <w:szCs w:val="21"/>
        </w:rPr>
        <w:t xml:space="preserve"> -</w:t>
      </w:r>
      <w:proofErr w:type="spellStart"/>
      <w:r w:rsidRPr="000801D9">
        <w:rPr>
          <w:sz w:val="22"/>
          <w:szCs w:val="21"/>
        </w:rPr>
        <w:t>Protocol</w:t>
      </w:r>
      <w:proofErr w:type="spellEnd"/>
      <w:r w:rsidRPr="000801D9">
        <w:rPr>
          <w:sz w:val="22"/>
          <w:szCs w:val="21"/>
        </w:rPr>
        <w:t xml:space="preserve"> https -User </w:t>
      </w:r>
      <w:r w:rsidR="004D2B27" w:rsidRPr="000801D9">
        <w:rPr>
          <w:b/>
          <w:bCs/>
          <w:sz w:val="22"/>
          <w:szCs w:val="21"/>
        </w:rPr>
        <w:t>uživatelské jméno</w:t>
      </w:r>
      <w:r w:rsidRPr="000801D9">
        <w:rPr>
          <w:sz w:val="22"/>
          <w:szCs w:val="21"/>
        </w:rPr>
        <w:t xml:space="preserve"> -</w:t>
      </w:r>
      <w:proofErr w:type="spellStart"/>
      <w:r w:rsidRPr="000801D9">
        <w:rPr>
          <w:sz w:val="22"/>
          <w:szCs w:val="21"/>
        </w:rPr>
        <w:t>Password</w:t>
      </w:r>
      <w:proofErr w:type="spellEnd"/>
      <w:r w:rsidRPr="000801D9">
        <w:rPr>
          <w:sz w:val="22"/>
          <w:szCs w:val="21"/>
        </w:rPr>
        <w:t xml:space="preserve"> </w:t>
      </w:r>
      <w:r w:rsidR="004D2B27" w:rsidRPr="000801D9">
        <w:rPr>
          <w:b/>
          <w:bCs/>
          <w:sz w:val="22"/>
          <w:szCs w:val="21"/>
        </w:rPr>
        <w:t>heslo</w:t>
      </w:r>
      <w:r w:rsidR="004D2B27" w:rsidRPr="000801D9">
        <w:rPr>
          <w:sz w:val="22"/>
          <w:szCs w:val="21"/>
        </w:rPr>
        <w:t xml:space="preserve"> </w:t>
      </w:r>
      <w:r w:rsidRPr="000801D9">
        <w:rPr>
          <w:sz w:val="22"/>
          <w:szCs w:val="21"/>
        </w:rPr>
        <w:t>-</w:t>
      </w:r>
      <w:proofErr w:type="spellStart"/>
      <w:r w:rsidRPr="000801D9">
        <w:rPr>
          <w:sz w:val="22"/>
          <w:szCs w:val="21"/>
        </w:rPr>
        <w:t>ErrorAction</w:t>
      </w:r>
      <w:proofErr w:type="spellEnd"/>
      <w:r w:rsidRPr="000801D9">
        <w:rPr>
          <w:sz w:val="22"/>
          <w:szCs w:val="21"/>
        </w:rPr>
        <w:t xml:space="preserve"> Stop");</w:t>
      </w:r>
    </w:p>
    <w:p w14:paraId="36D82F0C" w14:textId="067BC75B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pipeline.Invoke</w:t>
      </w:r>
      <w:proofErr w:type="spellEnd"/>
      <w:proofErr w:type="gramEnd"/>
      <w:r w:rsidRPr="000801D9">
        <w:rPr>
          <w:sz w:val="22"/>
          <w:szCs w:val="21"/>
        </w:rPr>
        <w:t>().</w:t>
      </w:r>
      <w:proofErr w:type="spellStart"/>
      <w:r w:rsidRPr="000801D9">
        <w:rPr>
          <w:sz w:val="22"/>
          <w:szCs w:val="21"/>
        </w:rPr>
        <w:t>First</w:t>
      </w:r>
      <w:proofErr w:type="spellEnd"/>
      <w:r w:rsidRPr="000801D9">
        <w:rPr>
          <w:sz w:val="22"/>
          <w:szCs w:val="21"/>
        </w:rPr>
        <w:t>();</w:t>
      </w:r>
    </w:p>
    <w:p w14:paraId="1E91A0ED" w14:textId="53EBFC9F" w:rsidR="00AB21BD" w:rsidRPr="000801D9" w:rsidRDefault="00AB21BD" w:rsidP="00AB21BD">
      <w:pPr>
        <w:pStyle w:val="Zdrojovkd"/>
        <w:rPr>
          <w:sz w:val="22"/>
          <w:szCs w:val="21"/>
        </w:rPr>
      </w:pPr>
      <w:proofErr w:type="spellStart"/>
      <w:proofErr w:type="gramStart"/>
      <w:r w:rsidRPr="000801D9">
        <w:rPr>
          <w:sz w:val="22"/>
          <w:szCs w:val="21"/>
        </w:rPr>
        <w:t>runspace.Close</w:t>
      </w:r>
      <w:proofErr w:type="spellEnd"/>
      <w:proofErr w:type="gramEnd"/>
      <w:r w:rsidRPr="000801D9">
        <w:rPr>
          <w:sz w:val="22"/>
          <w:szCs w:val="21"/>
        </w:rPr>
        <w:t>();</w:t>
      </w:r>
    </w:p>
    <w:p w14:paraId="707AB4C9" w14:textId="53C45640" w:rsidR="00C31C99" w:rsidRDefault="00C31C99" w:rsidP="00C31C99">
      <w:pPr>
        <w:pStyle w:val="Nadpis1"/>
      </w:pPr>
      <w:bookmarkStart w:id="37" w:name="_Toc98159192"/>
      <w:r>
        <w:lastRenderedPageBreak/>
        <w:t>Služby</w:t>
      </w:r>
      <w:bookmarkEnd w:id="37"/>
    </w:p>
    <w:p w14:paraId="2D20C95B" w14:textId="77777777" w:rsidR="00E91805" w:rsidRDefault="00452736" w:rsidP="00C31C99">
      <w:r>
        <w:t xml:space="preserve">Veškeré metody v aplikaci jsou rozděleny do služeb, </w:t>
      </w:r>
      <w:r w:rsidR="00970848">
        <w:t xml:space="preserve">kterých se v aplikaci nachází celkem </w:t>
      </w:r>
      <w:r w:rsidR="00E91805">
        <w:t>šest</w:t>
      </w:r>
      <w:r w:rsidR="00970848">
        <w:t xml:space="preserve">: </w:t>
      </w:r>
    </w:p>
    <w:p w14:paraId="4764A13D" w14:textId="2C9ACC50" w:rsidR="00E91805" w:rsidRDefault="00970848" w:rsidP="00E91805">
      <w:pPr>
        <w:pStyle w:val="Odstavecseseznamem"/>
        <w:numPr>
          <w:ilvl w:val="0"/>
          <w:numId w:val="25"/>
        </w:numPr>
      </w:pPr>
      <w:r>
        <w:t>pro práci s</w:t>
      </w:r>
      <w:r w:rsidR="00E91805">
        <w:t> </w:t>
      </w:r>
      <w:r>
        <w:t>databází</w:t>
      </w:r>
    </w:p>
    <w:p w14:paraId="27F04E6D" w14:textId="555718CA" w:rsidR="00E91805" w:rsidRDefault="006F08C4" w:rsidP="00E91805">
      <w:pPr>
        <w:pStyle w:val="Odstavecseseznamem"/>
        <w:numPr>
          <w:ilvl w:val="0"/>
          <w:numId w:val="25"/>
        </w:numPr>
      </w:pPr>
      <w:r>
        <w:t>pro posílání e</w:t>
      </w:r>
      <w:r w:rsidR="00B27F7B">
        <w:t>-</w:t>
      </w:r>
      <w:r>
        <w:t>mailových</w:t>
      </w:r>
      <w:r w:rsidR="00B27F7B">
        <w:t xml:space="preserve"> notifikací</w:t>
      </w:r>
    </w:p>
    <w:p w14:paraId="2A7E80E4" w14:textId="77777777" w:rsidR="00E91805" w:rsidRDefault="006F08C4" w:rsidP="00E91805">
      <w:pPr>
        <w:pStyle w:val="Odstavecseseznamem"/>
        <w:numPr>
          <w:ilvl w:val="0"/>
          <w:numId w:val="25"/>
        </w:numPr>
      </w:pPr>
      <w:r>
        <w:t>pro definici scénářů spouštění a vypínání</w:t>
      </w:r>
    </w:p>
    <w:p w14:paraId="5AF5F3E7" w14:textId="77777777" w:rsidR="00B27F7B" w:rsidRDefault="006F58D0" w:rsidP="00E91805">
      <w:pPr>
        <w:pStyle w:val="Odstavecseseznamem"/>
        <w:numPr>
          <w:ilvl w:val="0"/>
          <w:numId w:val="25"/>
        </w:numPr>
      </w:pPr>
      <w:r>
        <w:t xml:space="preserve">pro práci s fyzickými servery a virtuálními hosty na nich – </w:t>
      </w:r>
      <w:proofErr w:type="spellStart"/>
      <w:r>
        <w:t>PowerCLI</w:t>
      </w:r>
      <w:proofErr w:type="spellEnd"/>
    </w:p>
    <w:p w14:paraId="2070B814" w14:textId="77777777" w:rsidR="00B27F7B" w:rsidRDefault="006F58D0" w:rsidP="00E91805">
      <w:pPr>
        <w:pStyle w:val="Odstavecseseznamem"/>
        <w:numPr>
          <w:ilvl w:val="0"/>
          <w:numId w:val="25"/>
        </w:numPr>
      </w:pPr>
      <w:r>
        <w:t>pro práci s virtuálními server</w:t>
      </w:r>
      <w:r w:rsidR="00653D37">
        <w:t>y</w:t>
      </w:r>
      <w:r>
        <w:t xml:space="preserve"> pomocí serveru </w:t>
      </w:r>
      <w:proofErr w:type="spellStart"/>
      <w:r>
        <w:t>vCenter</w:t>
      </w:r>
      <w:proofErr w:type="spellEnd"/>
      <w:r>
        <w:t xml:space="preserve"> – REST API</w:t>
      </w:r>
    </w:p>
    <w:p w14:paraId="383A6559" w14:textId="3E8736D7" w:rsidR="00B56B89" w:rsidRDefault="006F58D0" w:rsidP="00E91805">
      <w:pPr>
        <w:pStyle w:val="Odstavecseseznamem"/>
        <w:numPr>
          <w:ilvl w:val="0"/>
          <w:numId w:val="25"/>
        </w:numPr>
      </w:pPr>
      <w:r>
        <w:t>pro práci s</w:t>
      </w:r>
      <w:r w:rsidR="00653D37">
        <w:t> </w:t>
      </w:r>
      <w:r>
        <w:t>UPS</w:t>
      </w:r>
      <w:r w:rsidR="00653D37">
        <w:t xml:space="preserve"> zařízeními</w:t>
      </w:r>
    </w:p>
    <w:p w14:paraId="4D2F2C52" w14:textId="4F78332D" w:rsidR="00B56B89" w:rsidRDefault="00E7799A" w:rsidP="00C31C99">
      <w:r>
        <w:t xml:space="preserve">Díky tomu </w:t>
      </w:r>
      <w:r w:rsidR="00653D37">
        <w:t xml:space="preserve">lze </w:t>
      </w:r>
      <w:r>
        <w:t>jak</w:t>
      </w:r>
      <w:r w:rsidR="00653D37">
        <w:t>ou</w:t>
      </w:r>
      <w:r>
        <w:t>koliv metod</w:t>
      </w:r>
      <w:r w:rsidR="00653D37">
        <w:t>u</w:t>
      </w:r>
      <w:r>
        <w:t xml:space="preserve"> volat odkudkoliv z</w:t>
      </w:r>
      <w:r w:rsidR="00B56B89">
        <w:t> </w:t>
      </w:r>
      <w:r>
        <w:t>aplikace</w:t>
      </w:r>
      <w:r w:rsidR="00B56B89">
        <w:t xml:space="preserve"> (i z jiné služby). Každá služba implementuje metody jejího interface, ze kterého pochází (takže i dědí metody</w:t>
      </w:r>
      <w:r w:rsidR="00B27F7B">
        <w:t>)</w:t>
      </w:r>
      <w:r w:rsidR="00B56B89">
        <w:t>. A díky tomu je možné ji připojit kdekoliv pomocí kon</w:t>
      </w:r>
      <w:r w:rsidR="00653D37">
        <w:t>s</w:t>
      </w:r>
      <w:r w:rsidR="00B56B89">
        <w:t>truktoru.</w:t>
      </w:r>
    </w:p>
    <w:p w14:paraId="61CAE557" w14:textId="3B131DB4" w:rsidR="000235F5" w:rsidRDefault="000235F5" w:rsidP="000235F5">
      <w:pPr>
        <w:pStyle w:val="Nadpis2"/>
      </w:pPr>
      <w:bookmarkStart w:id="38" w:name="_Toc98159193"/>
      <w:r>
        <w:t>Služba pro práci s</w:t>
      </w:r>
      <w:r w:rsidR="005D487E">
        <w:t> </w:t>
      </w:r>
      <w:r>
        <w:t>databází</w:t>
      </w:r>
      <w:r w:rsidR="005D487E">
        <w:t xml:space="preserve"> (</w:t>
      </w:r>
      <w:proofErr w:type="spellStart"/>
      <w:r w:rsidR="005D487E">
        <w:t>DbService</w:t>
      </w:r>
      <w:proofErr w:type="spellEnd"/>
      <w:r w:rsidR="005D487E">
        <w:t>)</w:t>
      </w:r>
      <w:bookmarkEnd w:id="38"/>
    </w:p>
    <w:p w14:paraId="705DA939" w14:textId="1B065FD6" w:rsidR="008D0BB1" w:rsidRDefault="009F1220" w:rsidP="009F1220">
      <w:r>
        <w:t>Tato služba je určena pro většinu práce s </w:t>
      </w:r>
      <w:proofErr w:type="spellStart"/>
      <w:r>
        <w:t>AplicationDbContext</w:t>
      </w:r>
      <w:proofErr w:type="spellEnd"/>
      <w:r>
        <w:t xml:space="preserve">. </w:t>
      </w:r>
      <w:proofErr w:type="gramStart"/>
      <w:r>
        <w:t>Slouží</w:t>
      </w:r>
      <w:proofErr w:type="gramEnd"/>
      <w:r>
        <w:t xml:space="preserve"> pro získávání</w:t>
      </w:r>
      <w:r w:rsidR="009347F6">
        <w:t>, vkládání, editaci nebo mazání dat z databáze.</w:t>
      </w:r>
    </w:p>
    <w:p w14:paraId="24C7AB61" w14:textId="71326A8B" w:rsidR="009F1220" w:rsidRPr="009F1220" w:rsidRDefault="008D0BB1" w:rsidP="008D0BB1">
      <w:pPr>
        <w:spacing w:before="0" w:after="160" w:line="259" w:lineRule="auto"/>
        <w:ind w:firstLine="0"/>
        <w:jc w:val="left"/>
      </w:pPr>
      <w:r>
        <w:br w:type="page"/>
      </w:r>
    </w:p>
    <w:p w14:paraId="19664EF7" w14:textId="43238408" w:rsidR="000235F5" w:rsidRDefault="000235F5" w:rsidP="00785990">
      <w:pPr>
        <w:pStyle w:val="Nadpis2"/>
      </w:pPr>
      <w:bookmarkStart w:id="39" w:name="_Toc98159194"/>
      <w:r>
        <w:lastRenderedPageBreak/>
        <w:t>Služba pro e</w:t>
      </w:r>
      <w:r w:rsidR="00891489">
        <w:t>-</w:t>
      </w:r>
      <w:r>
        <w:t>mailové notifikace</w:t>
      </w:r>
      <w:r w:rsidR="005D487E">
        <w:t xml:space="preserve"> (</w:t>
      </w:r>
      <w:proofErr w:type="spellStart"/>
      <w:r w:rsidR="005D487E">
        <w:t>MailService</w:t>
      </w:r>
      <w:proofErr w:type="spellEnd"/>
      <w:r w:rsidR="005D487E">
        <w:t>)</w:t>
      </w:r>
      <w:bookmarkEnd w:id="39"/>
    </w:p>
    <w:p w14:paraId="30BA7DE9" w14:textId="4517DE88" w:rsidR="009347F6" w:rsidRDefault="009D2DE5" w:rsidP="009347F6">
      <w:r>
        <w:t xml:space="preserve">V této službě </w:t>
      </w:r>
      <w:r w:rsidR="00232FAD">
        <w:t xml:space="preserve">je jediná metoda </w:t>
      </w:r>
      <w:proofErr w:type="spellStart"/>
      <w:r w:rsidR="00232FAD">
        <w:t>SendMail</w:t>
      </w:r>
      <w:proofErr w:type="spellEnd"/>
      <w:r w:rsidR="00232FAD">
        <w:t>, která</w:t>
      </w:r>
      <w:r w:rsidR="00CD4695">
        <w:t xml:space="preserve"> př</w:t>
      </w:r>
      <w:r w:rsidR="00EC3DC9">
        <w:t>ijímá parametry předmět e</w:t>
      </w:r>
      <w:r w:rsidR="00891489">
        <w:t>-</w:t>
      </w:r>
      <w:r w:rsidR="00EC3DC9">
        <w:t>mailu (</w:t>
      </w:r>
      <w:proofErr w:type="spellStart"/>
      <w:r w:rsidR="00EC3DC9">
        <w:t>subject</w:t>
      </w:r>
      <w:proofErr w:type="spellEnd"/>
      <w:r w:rsidR="00EC3DC9">
        <w:t xml:space="preserve">) a </w:t>
      </w:r>
      <w:r w:rsidR="00E754A1">
        <w:t xml:space="preserve">body (tělo – text </w:t>
      </w:r>
      <w:r w:rsidR="008422BB">
        <w:t>e-mail</w:t>
      </w:r>
      <w:r w:rsidR="00E754A1">
        <w:t>u).</w:t>
      </w:r>
      <w:r w:rsidR="002D49D7">
        <w:t xml:space="preserve"> </w:t>
      </w:r>
      <w:proofErr w:type="gramStart"/>
      <w:r w:rsidR="00E754A1">
        <w:t>S</w:t>
      </w:r>
      <w:r w:rsidR="002D49D7">
        <w:t>louží</w:t>
      </w:r>
      <w:proofErr w:type="gramEnd"/>
      <w:r w:rsidR="002D49D7">
        <w:t xml:space="preserve"> pro posílání stavových</w:t>
      </w:r>
      <w:r w:rsidR="00891489">
        <w:t xml:space="preserve"> a notifikačních</w:t>
      </w:r>
      <w:r w:rsidR="002D49D7">
        <w:t xml:space="preserve"> </w:t>
      </w:r>
      <w:r w:rsidR="00891489">
        <w:t>zpráv</w:t>
      </w:r>
      <w:r w:rsidR="002D49D7">
        <w:t xml:space="preserve"> na e</w:t>
      </w:r>
      <w:r w:rsidR="00891489">
        <w:t>-</w:t>
      </w:r>
      <w:r w:rsidR="002D49D7">
        <w:t>mail</w:t>
      </w:r>
      <w:r w:rsidR="00891489">
        <w:t xml:space="preserve"> administrátora</w:t>
      </w:r>
      <w:r w:rsidR="002D49D7">
        <w:t>.</w:t>
      </w:r>
      <w:r>
        <w:t xml:space="preserve"> </w:t>
      </w:r>
      <w:r w:rsidR="00232FAD">
        <w:t>D</w:t>
      </w:r>
      <w:r>
        <w:t>ata pro připojení k SMTP serveru a e</w:t>
      </w:r>
      <w:r w:rsidR="00891489">
        <w:t>-</w:t>
      </w:r>
      <w:r>
        <w:t>mailov</w:t>
      </w:r>
      <w:r w:rsidR="002D49D7">
        <w:t>ou</w:t>
      </w:r>
      <w:r>
        <w:t xml:space="preserve"> adres</w:t>
      </w:r>
      <w:r w:rsidR="002D49D7">
        <w:t>u</w:t>
      </w:r>
      <w:r>
        <w:t xml:space="preserve"> </w:t>
      </w:r>
      <w:r w:rsidR="002D49D7">
        <w:t>načítá</w:t>
      </w:r>
      <w:r>
        <w:t> </w:t>
      </w:r>
      <w:r w:rsidR="00891489">
        <w:t xml:space="preserve">z </w:t>
      </w:r>
      <w:r>
        <w:t xml:space="preserve">globálního nastavení aplikace. </w:t>
      </w:r>
    </w:p>
    <w:p w14:paraId="41DE0DC7" w14:textId="4354A339" w:rsidR="00E754A1" w:rsidRDefault="00E754A1" w:rsidP="009347F6">
      <w:r>
        <w:t xml:space="preserve">Odesílání je implementováno pomocí </w:t>
      </w:r>
      <w:proofErr w:type="spellStart"/>
      <w:r>
        <w:t>NuGet</w:t>
      </w:r>
      <w:proofErr w:type="spellEnd"/>
      <w:r>
        <w:t xml:space="preserve"> balíčku </w:t>
      </w:r>
      <w:proofErr w:type="spellStart"/>
      <w:r w:rsidR="00E8780A">
        <w:t>MailKit</w:t>
      </w:r>
      <w:proofErr w:type="spellEnd"/>
      <w:r w:rsidR="00DE7271">
        <w:t>, ukázka je níže</w:t>
      </w:r>
      <w:r w:rsidR="00891489">
        <w:t>:</w:t>
      </w:r>
    </w:p>
    <w:p w14:paraId="00CE3136" w14:textId="77777777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r w:rsidRPr="000801D9">
        <w:rPr>
          <w:sz w:val="20"/>
          <w:szCs w:val="18"/>
        </w:rPr>
        <w:t>AppSettings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r w:rsidRPr="000801D9">
        <w:rPr>
          <w:sz w:val="20"/>
          <w:szCs w:val="18"/>
        </w:rPr>
        <w:t>settings</w:t>
      </w:r>
      <w:proofErr w:type="spellEnd"/>
      <w:r w:rsidRPr="000801D9">
        <w:rPr>
          <w:sz w:val="20"/>
          <w:szCs w:val="18"/>
        </w:rPr>
        <w:t xml:space="preserve"> = _</w:t>
      </w:r>
      <w:proofErr w:type="spellStart"/>
      <w:r w:rsidRPr="000801D9">
        <w:rPr>
          <w:sz w:val="20"/>
          <w:szCs w:val="18"/>
        </w:rPr>
        <w:t>dbService.GetSettingsWithoutInclude</w:t>
      </w:r>
      <w:proofErr w:type="spellEnd"/>
      <w:r w:rsidRPr="000801D9">
        <w:rPr>
          <w:sz w:val="20"/>
          <w:szCs w:val="18"/>
        </w:rPr>
        <w:t>();</w:t>
      </w:r>
    </w:p>
    <w:p w14:paraId="0142866A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 xml:space="preserve">var </w:t>
      </w:r>
      <w:proofErr w:type="spellStart"/>
      <w:r w:rsidRPr="000801D9">
        <w:rPr>
          <w:sz w:val="20"/>
          <w:szCs w:val="18"/>
        </w:rPr>
        <w:t>message</w:t>
      </w:r>
      <w:proofErr w:type="spellEnd"/>
      <w:r w:rsidRPr="000801D9">
        <w:rPr>
          <w:sz w:val="20"/>
          <w:szCs w:val="18"/>
        </w:rPr>
        <w:t xml:space="preserve"> = </w:t>
      </w:r>
      <w:proofErr w:type="spellStart"/>
      <w:r w:rsidRPr="000801D9">
        <w:rPr>
          <w:sz w:val="20"/>
          <w:szCs w:val="18"/>
        </w:rPr>
        <w:t>new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proofErr w:type="gramStart"/>
      <w:r w:rsidRPr="000801D9">
        <w:rPr>
          <w:sz w:val="20"/>
          <w:szCs w:val="18"/>
        </w:rPr>
        <w:t>MimeMessage</w:t>
      </w:r>
      <w:proofErr w:type="spellEnd"/>
      <w:r w:rsidRPr="000801D9">
        <w:rPr>
          <w:sz w:val="20"/>
          <w:szCs w:val="18"/>
        </w:rPr>
        <w:t>(</w:t>
      </w:r>
      <w:proofErr w:type="gramEnd"/>
      <w:r w:rsidRPr="000801D9">
        <w:rPr>
          <w:sz w:val="20"/>
          <w:szCs w:val="18"/>
        </w:rPr>
        <w:t>);</w:t>
      </w:r>
    </w:p>
    <w:p w14:paraId="702B40E9" w14:textId="77777777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proofErr w:type="gramStart"/>
      <w:r w:rsidRPr="000801D9">
        <w:rPr>
          <w:sz w:val="20"/>
          <w:szCs w:val="18"/>
        </w:rPr>
        <w:t>message.From.Add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new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r w:rsidRPr="000801D9">
        <w:rPr>
          <w:sz w:val="20"/>
          <w:szCs w:val="18"/>
        </w:rPr>
        <w:t>MailboxAddress</w:t>
      </w:r>
      <w:proofErr w:type="spellEnd"/>
      <w:r w:rsidRPr="000801D9">
        <w:rPr>
          <w:sz w:val="20"/>
          <w:szCs w:val="18"/>
        </w:rPr>
        <w:t xml:space="preserve">("MMNVS - " + </w:t>
      </w:r>
      <w:proofErr w:type="spellStart"/>
      <w:r w:rsidRPr="000801D9">
        <w:rPr>
          <w:sz w:val="20"/>
          <w:szCs w:val="18"/>
        </w:rPr>
        <w:t>settings.Name</w:t>
      </w:r>
      <w:proofErr w:type="spellEnd"/>
      <w:r w:rsidRPr="000801D9">
        <w:rPr>
          <w:sz w:val="20"/>
          <w:szCs w:val="18"/>
        </w:rPr>
        <w:t xml:space="preserve">, </w:t>
      </w:r>
      <w:proofErr w:type="spellStart"/>
      <w:r w:rsidRPr="000801D9">
        <w:rPr>
          <w:sz w:val="20"/>
          <w:szCs w:val="18"/>
        </w:rPr>
        <w:t>settings.SmtpUser</w:t>
      </w:r>
      <w:proofErr w:type="spellEnd"/>
      <w:r w:rsidRPr="000801D9">
        <w:rPr>
          <w:sz w:val="20"/>
          <w:szCs w:val="18"/>
        </w:rPr>
        <w:t>));</w:t>
      </w:r>
    </w:p>
    <w:p w14:paraId="46661D05" w14:textId="65E15BCE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proofErr w:type="gramStart"/>
      <w:r w:rsidRPr="000801D9">
        <w:rPr>
          <w:sz w:val="20"/>
          <w:szCs w:val="18"/>
        </w:rPr>
        <w:t>message.To.Add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new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r w:rsidRPr="000801D9">
        <w:rPr>
          <w:sz w:val="20"/>
          <w:szCs w:val="18"/>
        </w:rPr>
        <w:t>MailboxAddress</w:t>
      </w:r>
      <w:proofErr w:type="spellEnd"/>
      <w:r w:rsidRPr="000801D9">
        <w:rPr>
          <w:sz w:val="20"/>
          <w:szCs w:val="18"/>
        </w:rPr>
        <w:t xml:space="preserve">("MMNVS - </w:t>
      </w:r>
      <w:proofErr w:type="spellStart"/>
      <w:r w:rsidRPr="000801D9">
        <w:rPr>
          <w:sz w:val="20"/>
          <w:szCs w:val="18"/>
        </w:rPr>
        <w:t>administrator</w:t>
      </w:r>
      <w:proofErr w:type="spellEnd"/>
      <w:r w:rsidRPr="000801D9">
        <w:rPr>
          <w:sz w:val="20"/>
          <w:szCs w:val="18"/>
        </w:rPr>
        <w:t xml:space="preserve">", </w:t>
      </w:r>
      <w:proofErr w:type="spellStart"/>
      <w:r w:rsidRPr="000801D9">
        <w:rPr>
          <w:sz w:val="20"/>
          <w:szCs w:val="18"/>
        </w:rPr>
        <w:t>settings.Administrator</w:t>
      </w:r>
      <w:r w:rsidR="008422BB">
        <w:rPr>
          <w:sz w:val="20"/>
          <w:szCs w:val="18"/>
        </w:rPr>
        <w:t>E</w:t>
      </w:r>
      <w:proofErr w:type="spellEnd"/>
      <w:r w:rsidR="008422BB">
        <w:rPr>
          <w:sz w:val="20"/>
          <w:szCs w:val="18"/>
        </w:rPr>
        <w:t>-mail</w:t>
      </w:r>
      <w:r w:rsidRPr="000801D9">
        <w:rPr>
          <w:sz w:val="20"/>
          <w:szCs w:val="18"/>
        </w:rPr>
        <w:t>));</w:t>
      </w:r>
    </w:p>
    <w:p w14:paraId="56742966" w14:textId="77777777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proofErr w:type="gramStart"/>
      <w:r w:rsidRPr="000801D9">
        <w:rPr>
          <w:sz w:val="20"/>
          <w:szCs w:val="18"/>
        </w:rPr>
        <w:t>message.Subject</w:t>
      </w:r>
      <w:proofErr w:type="spellEnd"/>
      <w:proofErr w:type="gramEnd"/>
      <w:r w:rsidRPr="000801D9">
        <w:rPr>
          <w:sz w:val="20"/>
          <w:szCs w:val="18"/>
        </w:rPr>
        <w:t xml:space="preserve"> = </w:t>
      </w:r>
      <w:proofErr w:type="spellStart"/>
      <w:r w:rsidRPr="000801D9">
        <w:rPr>
          <w:sz w:val="20"/>
          <w:szCs w:val="18"/>
        </w:rPr>
        <w:t>subject</w:t>
      </w:r>
      <w:proofErr w:type="spellEnd"/>
      <w:r w:rsidRPr="000801D9">
        <w:rPr>
          <w:sz w:val="20"/>
          <w:szCs w:val="18"/>
        </w:rPr>
        <w:t>;</w:t>
      </w:r>
    </w:p>
    <w:p w14:paraId="41650D10" w14:textId="77777777" w:rsidR="00EE56F7" w:rsidRPr="000801D9" w:rsidRDefault="00EE56F7" w:rsidP="00EE56F7">
      <w:pPr>
        <w:pStyle w:val="Zdrojovkd"/>
        <w:rPr>
          <w:sz w:val="20"/>
          <w:szCs w:val="18"/>
        </w:rPr>
      </w:pPr>
    </w:p>
    <w:p w14:paraId="5CB304F0" w14:textId="77777777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proofErr w:type="gramStart"/>
      <w:r w:rsidRPr="000801D9">
        <w:rPr>
          <w:sz w:val="20"/>
          <w:szCs w:val="18"/>
        </w:rPr>
        <w:t>message.Body</w:t>
      </w:r>
      <w:proofErr w:type="spellEnd"/>
      <w:proofErr w:type="gramEnd"/>
      <w:r w:rsidRPr="000801D9">
        <w:rPr>
          <w:sz w:val="20"/>
          <w:szCs w:val="18"/>
        </w:rPr>
        <w:t xml:space="preserve"> = </w:t>
      </w:r>
      <w:proofErr w:type="spellStart"/>
      <w:r w:rsidRPr="000801D9">
        <w:rPr>
          <w:sz w:val="20"/>
          <w:szCs w:val="18"/>
        </w:rPr>
        <w:t>new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r w:rsidRPr="000801D9">
        <w:rPr>
          <w:sz w:val="20"/>
          <w:szCs w:val="18"/>
        </w:rPr>
        <w:t>TextPart</w:t>
      </w:r>
      <w:proofErr w:type="spellEnd"/>
      <w:r w:rsidRPr="000801D9">
        <w:rPr>
          <w:sz w:val="20"/>
          <w:szCs w:val="18"/>
        </w:rPr>
        <w:t>("</w:t>
      </w:r>
      <w:proofErr w:type="spellStart"/>
      <w:r w:rsidRPr="000801D9">
        <w:rPr>
          <w:sz w:val="20"/>
          <w:szCs w:val="18"/>
        </w:rPr>
        <w:t>plain</w:t>
      </w:r>
      <w:proofErr w:type="spellEnd"/>
      <w:r w:rsidRPr="000801D9">
        <w:rPr>
          <w:sz w:val="20"/>
          <w:szCs w:val="18"/>
        </w:rPr>
        <w:t>")</w:t>
      </w:r>
    </w:p>
    <w:p w14:paraId="783BCFD8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>{</w:t>
      </w:r>
    </w:p>
    <w:p w14:paraId="2CA1E911" w14:textId="1DDBD2AB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  <w:t>Text = body + @"</w:t>
      </w:r>
    </w:p>
    <w:p w14:paraId="5A76F01D" w14:textId="152DAFA8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  <w:t>-- Tato zpráva byla automaticky vygenerována systémem MMNVS"</w:t>
      </w:r>
    </w:p>
    <w:p w14:paraId="1FE6788E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>};</w:t>
      </w:r>
    </w:p>
    <w:p w14:paraId="67ABA844" w14:textId="77777777" w:rsidR="00EE56F7" w:rsidRPr="000801D9" w:rsidRDefault="00EE56F7" w:rsidP="00EE56F7">
      <w:pPr>
        <w:pStyle w:val="Zdrojovkd"/>
        <w:rPr>
          <w:sz w:val="20"/>
          <w:szCs w:val="18"/>
        </w:rPr>
      </w:pPr>
    </w:p>
    <w:p w14:paraId="3F6319E3" w14:textId="77777777" w:rsidR="00EE56F7" w:rsidRPr="000801D9" w:rsidRDefault="00EE56F7" w:rsidP="00EE56F7">
      <w:pPr>
        <w:pStyle w:val="Zdrojovkd"/>
        <w:rPr>
          <w:sz w:val="20"/>
          <w:szCs w:val="18"/>
        </w:rPr>
      </w:pPr>
      <w:proofErr w:type="spellStart"/>
      <w:r w:rsidRPr="000801D9">
        <w:rPr>
          <w:sz w:val="20"/>
          <w:szCs w:val="18"/>
        </w:rPr>
        <w:t>using</w:t>
      </w:r>
      <w:proofErr w:type="spellEnd"/>
      <w:r w:rsidRPr="000801D9">
        <w:rPr>
          <w:sz w:val="20"/>
          <w:szCs w:val="18"/>
        </w:rPr>
        <w:t xml:space="preserve"> (var </w:t>
      </w:r>
      <w:proofErr w:type="spellStart"/>
      <w:r w:rsidRPr="000801D9">
        <w:rPr>
          <w:sz w:val="20"/>
          <w:szCs w:val="18"/>
        </w:rPr>
        <w:t>client</w:t>
      </w:r>
      <w:proofErr w:type="spellEnd"/>
      <w:r w:rsidRPr="000801D9">
        <w:rPr>
          <w:sz w:val="20"/>
          <w:szCs w:val="18"/>
        </w:rPr>
        <w:t xml:space="preserve"> = </w:t>
      </w:r>
      <w:proofErr w:type="spellStart"/>
      <w:r w:rsidRPr="000801D9">
        <w:rPr>
          <w:sz w:val="20"/>
          <w:szCs w:val="18"/>
        </w:rPr>
        <w:t>new</w:t>
      </w:r>
      <w:proofErr w:type="spellEnd"/>
      <w:r w:rsidRPr="000801D9">
        <w:rPr>
          <w:sz w:val="20"/>
          <w:szCs w:val="18"/>
        </w:rPr>
        <w:t xml:space="preserve"> </w:t>
      </w:r>
      <w:proofErr w:type="spellStart"/>
      <w:proofErr w:type="gramStart"/>
      <w:r w:rsidRPr="000801D9">
        <w:rPr>
          <w:sz w:val="20"/>
          <w:szCs w:val="18"/>
        </w:rPr>
        <w:t>SmtpClient</w:t>
      </w:r>
      <w:proofErr w:type="spellEnd"/>
      <w:r w:rsidRPr="000801D9">
        <w:rPr>
          <w:sz w:val="20"/>
          <w:szCs w:val="18"/>
        </w:rPr>
        <w:t>(</w:t>
      </w:r>
      <w:proofErr w:type="gramEnd"/>
      <w:r w:rsidRPr="000801D9">
        <w:rPr>
          <w:sz w:val="20"/>
          <w:szCs w:val="18"/>
        </w:rPr>
        <w:t>))</w:t>
      </w:r>
    </w:p>
    <w:p w14:paraId="57E4E37E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>{</w:t>
      </w:r>
    </w:p>
    <w:p w14:paraId="02F8444D" w14:textId="1796341B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</w:r>
      <w:proofErr w:type="spellStart"/>
      <w:proofErr w:type="gramStart"/>
      <w:r w:rsidRPr="000801D9">
        <w:rPr>
          <w:sz w:val="20"/>
          <w:szCs w:val="18"/>
        </w:rPr>
        <w:t>client.Connect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settings.SmtpServer</w:t>
      </w:r>
      <w:proofErr w:type="spellEnd"/>
      <w:r w:rsidRPr="000801D9">
        <w:rPr>
          <w:sz w:val="20"/>
          <w:szCs w:val="18"/>
        </w:rPr>
        <w:t xml:space="preserve">, </w:t>
      </w:r>
      <w:proofErr w:type="spellStart"/>
      <w:r w:rsidRPr="000801D9">
        <w:rPr>
          <w:sz w:val="20"/>
          <w:szCs w:val="18"/>
        </w:rPr>
        <w:t>settings.SmtpPort</w:t>
      </w:r>
      <w:proofErr w:type="spellEnd"/>
      <w:r w:rsidRPr="000801D9">
        <w:rPr>
          <w:sz w:val="20"/>
          <w:szCs w:val="18"/>
        </w:rPr>
        <w:t xml:space="preserve"> ?? 25, </w:t>
      </w:r>
      <w:r w:rsidRPr="000801D9">
        <w:rPr>
          <w:sz w:val="20"/>
          <w:szCs w:val="18"/>
        </w:rPr>
        <w:tab/>
      </w:r>
      <w:proofErr w:type="spellStart"/>
      <w:proofErr w:type="gramStart"/>
      <w:r w:rsidRPr="000801D9">
        <w:rPr>
          <w:sz w:val="20"/>
          <w:szCs w:val="18"/>
        </w:rPr>
        <w:t>settings.SmtpIsSecure</w:t>
      </w:r>
      <w:proofErr w:type="spellEnd"/>
      <w:proofErr w:type="gramEnd"/>
      <w:r w:rsidRPr="000801D9">
        <w:rPr>
          <w:sz w:val="20"/>
          <w:szCs w:val="18"/>
        </w:rPr>
        <w:t>);</w:t>
      </w:r>
    </w:p>
    <w:p w14:paraId="0960E431" w14:textId="5A054789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</w:r>
      <w:proofErr w:type="spellStart"/>
      <w:proofErr w:type="gramStart"/>
      <w:r w:rsidRPr="000801D9">
        <w:rPr>
          <w:sz w:val="20"/>
          <w:szCs w:val="18"/>
        </w:rPr>
        <w:t>client.Authenticate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settings.SmtpUser</w:t>
      </w:r>
      <w:proofErr w:type="spellEnd"/>
      <w:r w:rsidRPr="000801D9">
        <w:rPr>
          <w:sz w:val="20"/>
          <w:szCs w:val="18"/>
        </w:rPr>
        <w:t xml:space="preserve">, </w:t>
      </w:r>
      <w:proofErr w:type="spellStart"/>
      <w:r w:rsidRPr="000801D9">
        <w:rPr>
          <w:sz w:val="20"/>
          <w:szCs w:val="18"/>
        </w:rPr>
        <w:t>settings.SmtpPassword</w:t>
      </w:r>
      <w:proofErr w:type="spellEnd"/>
      <w:r w:rsidRPr="000801D9">
        <w:rPr>
          <w:sz w:val="20"/>
          <w:szCs w:val="18"/>
        </w:rPr>
        <w:t>);</w:t>
      </w:r>
    </w:p>
    <w:p w14:paraId="651ED157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</w:r>
      <w:proofErr w:type="spellStart"/>
      <w:proofErr w:type="gramStart"/>
      <w:r w:rsidRPr="000801D9">
        <w:rPr>
          <w:sz w:val="20"/>
          <w:szCs w:val="18"/>
        </w:rPr>
        <w:t>client.Send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message</w:t>
      </w:r>
      <w:proofErr w:type="spellEnd"/>
      <w:r w:rsidRPr="000801D9">
        <w:rPr>
          <w:sz w:val="20"/>
          <w:szCs w:val="18"/>
        </w:rPr>
        <w:t>);</w:t>
      </w:r>
    </w:p>
    <w:p w14:paraId="6A51E783" w14:textId="77777777" w:rsidR="00EE56F7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ab/>
      </w:r>
      <w:proofErr w:type="spellStart"/>
      <w:proofErr w:type="gramStart"/>
      <w:r w:rsidRPr="000801D9">
        <w:rPr>
          <w:sz w:val="20"/>
          <w:szCs w:val="18"/>
        </w:rPr>
        <w:t>client.Disconnect</w:t>
      </w:r>
      <w:proofErr w:type="spellEnd"/>
      <w:proofErr w:type="gramEnd"/>
      <w:r w:rsidRPr="000801D9">
        <w:rPr>
          <w:sz w:val="20"/>
          <w:szCs w:val="18"/>
        </w:rPr>
        <w:t>(</w:t>
      </w:r>
      <w:proofErr w:type="spellStart"/>
      <w:r w:rsidRPr="000801D9">
        <w:rPr>
          <w:sz w:val="20"/>
          <w:szCs w:val="18"/>
        </w:rPr>
        <w:t>true</w:t>
      </w:r>
      <w:proofErr w:type="spellEnd"/>
      <w:r w:rsidRPr="000801D9">
        <w:rPr>
          <w:sz w:val="20"/>
          <w:szCs w:val="18"/>
        </w:rPr>
        <w:t>);</w:t>
      </w:r>
    </w:p>
    <w:p w14:paraId="37CB60B5" w14:textId="632B733D" w:rsidR="00DE7271" w:rsidRPr="000801D9" w:rsidRDefault="00EE56F7" w:rsidP="00EE56F7">
      <w:pPr>
        <w:pStyle w:val="Zdrojovkd"/>
        <w:rPr>
          <w:sz w:val="20"/>
          <w:szCs w:val="18"/>
        </w:rPr>
      </w:pPr>
      <w:r w:rsidRPr="000801D9">
        <w:rPr>
          <w:sz w:val="20"/>
          <w:szCs w:val="18"/>
        </w:rPr>
        <w:t>}</w:t>
      </w:r>
    </w:p>
    <w:p w14:paraId="485F8E7C" w14:textId="2BEEAECF" w:rsidR="000235F5" w:rsidRDefault="00785990" w:rsidP="00785990">
      <w:pPr>
        <w:pStyle w:val="Nadpis2"/>
      </w:pPr>
      <w:bookmarkStart w:id="40" w:name="_Toc98159195"/>
      <w:r>
        <w:t>Služba pro definici scénářů</w:t>
      </w:r>
      <w:r w:rsidR="005D487E">
        <w:t xml:space="preserve"> (</w:t>
      </w:r>
      <w:proofErr w:type="spellStart"/>
      <w:r w:rsidR="005D487E">
        <w:t>ScenarioService</w:t>
      </w:r>
      <w:proofErr w:type="spellEnd"/>
      <w:r w:rsidR="005D487E">
        <w:t>)</w:t>
      </w:r>
      <w:bookmarkEnd w:id="40"/>
    </w:p>
    <w:p w14:paraId="7EB5054D" w14:textId="07B93A13" w:rsidR="00845366" w:rsidRPr="00845366" w:rsidRDefault="00845366" w:rsidP="00845366">
      <w:r>
        <w:t xml:space="preserve">Zde jsou implementovány dvě nejdůležitější </w:t>
      </w:r>
      <w:r w:rsidR="00627147">
        <w:t>metody celého systému, a to metody pro start a vypnutí</w:t>
      </w:r>
      <w:r w:rsidR="00F7386A">
        <w:t xml:space="preserve"> virtualizačního systému</w:t>
      </w:r>
      <w:r w:rsidR="00627147">
        <w:t xml:space="preserve">, které v případě jejích </w:t>
      </w:r>
      <w:r w:rsidR="007D7253">
        <w:t>za</w:t>
      </w:r>
      <w:r w:rsidR="00627147">
        <w:t xml:space="preserve">volání </w:t>
      </w:r>
      <w:r w:rsidR="007D7253">
        <w:t>volají další metody ze všech ostatních služeb.</w:t>
      </w:r>
    </w:p>
    <w:p w14:paraId="25F33C35" w14:textId="2A5B1445" w:rsidR="00785990" w:rsidRDefault="00785990" w:rsidP="00785990">
      <w:pPr>
        <w:pStyle w:val="Nadpis2"/>
      </w:pPr>
      <w:bookmarkStart w:id="41" w:name="_Toc98159196"/>
      <w:r>
        <w:lastRenderedPageBreak/>
        <w:t>Služba pro práci s</w:t>
      </w:r>
      <w:r w:rsidR="005D487E">
        <w:t> </w:t>
      </w:r>
      <w:r>
        <w:t>UPS</w:t>
      </w:r>
      <w:r w:rsidR="005D487E">
        <w:t xml:space="preserve"> (</w:t>
      </w:r>
      <w:proofErr w:type="spellStart"/>
      <w:r w:rsidR="005D487E">
        <w:t>UPSService</w:t>
      </w:r>
      <w:proofErr w:type="spellEnd"/>
      <w:r w:rsidR="005D487E">
        <w:t>)</w:t>
      </w:r>
      <w:bookmarkEnd w:id="41"/>
    </w:p>
    <w:p w14:paraId="4F69A5F8" w14:textId="0696B2B5" w:rsidR="00A06E14" w:rsidRDefault="00A06E14" w:rsidP="00456897">
      <w:r>
        <w:t>Účelem této služby je</w:t>
      </w:r>
      <w:r w:rsidR="008D3CC0">
        <w:t xml:space="preserve"> získávání a práce s daty z</w:t>
      </w:r>
      <w:r w:rsidR="00F7386A">
        <w:t> </w:t>
      </w:r>
      <w:r w:rsidR="008D3CC0">
        <w:t>UPS</w:t>
      </w:r>
      <w:r w:rsidR="00F7386A">
        <w:t xml:space="preserve"> zařízení napájejících hostitelské servery</w:t>
      </w:r>
      <w:r w:rsidR="008D3CC0">
        <w:t>.</w:t>
      </w:r>
    </w:p>
    <w:p w14:paraId="03256121" w14:textId="5872F99F" w:rsidR="00456897" w:rsidRPr="00456897" w:rsidRDefault="008D3CC0" w:rsidP="00456897">
      <w:r>
        <w:t>Nacházejí se zde</w:t>
      </w:r>
      <w:r w:rsidR="00FE3113">
        <w:t xml:space="preserve"> metody pro získání aktuálního stavu UPS, </w:t>
      </w:r>
      <w:r w:rsidR="00EA28A1">
        <w:t xml:space="preserve">uložení aktuálního stavu do logu UPS (voláno automaticky) nebo </w:t>
      </w:r>
      <w:r w:rsidR="0061366E">
        <w:t>metody pro získání logické informace o tom, zd</w:t>
      </w:r>
      <w:r w:rsidR="00297177">
        <w:t>a</w:t>
      </w:r>
      <w:r w:rsidR="0061366E">
        <w:t xml:space="preserve"> je UPS napájena z elektrické sítě nebo </w:t>
      </w:r>
      <w:proofErr w:type="gramStart"/>
      <w:r w:rsidR="0061366E">
        <w:t>běží</w:t>
      </w:r>
      <w:proofErr w:type="gramEnd"/>
      <w:r w:rsidR="0061366E">
        <w:t xml:space="preserve"> na baterii (často využíváno pro kontrolu stavu </w:t>
      </w:r>
      <w:r w:rsidR="00435D30">
        <w:t>ve službě scénářů při startu a vypínání).</w:t>
      </w:r>
    </w:p>
    <w:p w14:paraId="006134C3" w14:textId="2BCA3B4B" w:rsidR="000F406B" w:rsidRDefault="00785990" w:rsidP="000F406B">
      <w:pPr>
        <w:pStyle w:val="Nadpis2"/>
      </w:pPr>
      <w:bookmarkStart w:id="42" w:name="_Toc98159197"/>
      <w:r>
        <w:t>Služba pro práci s virtuálními servery</w:t>
      </w:r>
      <w:r w:rsidR="005D487E">
        <w:t xml:space="preserve"> (</w:t>
      </w:r>
      <w:proofErr w:type="spellStart"/>
      <w:r w:rsidR="005D487E">
        <w:t>VMService</w:t>
      </w:r>
      <w:proofErr w:type="spellEnd"/>
      <w:r w:rsidR="005D487E">
        <w:t>)</w:t>
      </w:r>
      <w:bookmarkEnd w:id="42"/>
    </w:p>
    <w:p w14:paraId="085179E0" w14:textId="0CAAE19A" w:rsidR="00A06E14" w:rsidRDefault="00AD05F9" w:rsidP="00A06E14">
      <w:r>
        <w:t>Tato služba je určena pro komunikaci s </w:t>
      </w:r>
      <w:proofErr w:type="spellStart"/>
      <w:r>
        <w:t>vCenter</w:t>
      </w:r>
      <w:proofErr w:type="spellEnd"/>
      <w:r>
        <w:t xml:space="preserve"> server</w:t>
      </w:r>
      <w:r w:rsidR="0064097A">
        <w:t>em</w:t>
      </w:r>
      <w:r>
        <w:t xml:space="preserve"> pomocí REST API</w:t>
      </w:r>
      <w:r w:rsidR="0064097A">
        <w:t>. P</w:t>
      </w:r>
      <w:r w:rsidR="002832F5">
        <w:t>řipojení a komunikace je blíže popsána v kapitole věnované komunikaci s </w:t>
      </w:r>
      <w:proofErr w:type="spellStart"/>
      <w:r w:rsidR="002832F5">
        <w:t>vCenter</w:t>
      </w:r>
      <w:proofErr w:type="spellEnd"/>
      <w:r w:rsidR="002832F5">
        <w:t xml:space="preserve"> server</w:t>
      </w:r>
      <w:r w:rsidR="0078764C">
        <w:t>em</w:t>
      </w:r>
      <w:r w:rsidR="00576755">
        <w:t>.</w:t>
      </w:r>
    </w:p>
    <w:p w14:paraId="79103697" w14:textId="7AC1837A" w:rsidR="00576755" w:rsidRPr="00A06E14" w:rsidRDefault="00576755" w:rsidP="00A06E14">
      <w:r>
        <w:t>Mezi metody</w:t>
      </w:r>
      <w:r w:rsidR="00D07E3E">
        <w:t xml:space="preserve"> této</w:t>
      </w:r>
      <w:r>
        <w:t xml:space="preserve"> služby </w:t>
      </w:r>
      <w:proofErr w:type="gramStart"/>
      <w:r>
        <w:t>patří</w:t>
      </w:r>
      <w:proofErr w:type="gramEnd"/>
      <w:r w:rsidR="00B56B19">
        <w:t xml:space="preserve"> </w:t>
      </w:r>
      <w:r w:rsidR="00690E63">
        <w:t xml:space="preserve">metoda pro získání virtuálních serverů ze serveru </w:t>
      </w:r>
      <w:proofErr w:type="spellStart"/>
      <w:r w:rsidR="00690E63">
        <w:t>vCenter</w:t>
      </w:r>
      <w:proofErr w:type="spellEnd"/>
      <w:r w:rsidR="00690E63">
        <w:t>, spuštění</w:t>
      </w:r>
      <w:r w:rsidR="005A3616">
        <w:t xml:space="preserve"> a vypnutí </w:t>
      </w:r>
      <w:r w:rsidR="00ED0443">
        <w:t xml:space="preserve">či získání stavu </w:t>
      </w:r>
      <w:r w:rsidR="005A3616">
        <w:t xml:space="preserve">virtuálního serveru nebo serveru </w:t>
      </w:r>
      <w:proofErr w:type="spellStart"/>
      <w:r w:rsidR="005A3616">
        <w:t>vCenter</w:t>
      </w:r>
      <w:proofErr w:type="spellEnd"/>
      <w:r w:rsidR="005A3616">
        <w:t>.</w:t>
      </w:r>
    </w:p>
    <w:p w14:paraId="2559CCD3" w14:textId="214E615D" w:rsidR="00785990" w:rsidRDefault="00785990" w:rsidP="00785990">
      <w:pPr>
        <w:pStyle w:val="Nadpis2"/>
      </w:pPr>
      <w:bookmarkStart w:id="43" w:name="_Toc98159198"/>
      <w:r>
        <w:t>Služba pro práci s fyzickými servery</w:t>
      </w:r>
      <w:r w:rsidR="005D487E">
        <w:t xml:space="preserve"> (</w:t>
      </w:r>
      <w:proofErr w:type="spellStart"/>
      <w:r w:rsidR="005D487E">
        <w:t>ServerService</w:t>
      </w:r>
      <w:proofErr w:type="spellEnd"/>
      <w:r w:rsidR="005D487E">
        <w:t>)</w:t>
      </w:r>
      <w:bookmarkEnd w:id="43"/>
    </w:p>
    <w:p w14:paraId="4B6518C7" w14:textId="62FD240F" w:rsidR="00D3322A" w:rsidRDefault="001C5C87" w:rsidP="00D3322A">
      <w:r>
        <w:t>Účelem této služby je</w:t>
      </w:r>
      <w:r w:rsidR="00D3322A">
        <w:t xml:space="preserve"> komunikac</w:t>
      </w:r>
      <w:r>
        <w:t>e</w:t>
      </w:r>
      <w:r w:rsidR="00D3322A">
        <w:t xml:space="preserve"> s</w:t>
      </w:r>
      <w:r w:rsidR="00ED0443">
        <w:t xml:space="preserve"> operačním systémem </w:t>
      </w:r>
      <w:r>
        <w:t>hostitelských serverů</w:t>
      </w:r>
      <w:r w:rsidR="00ED0443">
        <w:t xml:space="preserve"> </w:t>
      </w:r>
      <w:proofErr w:type="spellStart"/>
      <w:r w:rsidR="00ED0443">
        <w:t>vSphere</w:t>
      </w:r>
      <w:proofErr w:type="spellEnd"/>
      <w:r w:rsidR="00ED0443">
        <w:t xml:space="preserve"> </w:t>
      </w:r>
      <w:proofErr w:type="spellStart"/>
      <w:r w:rsidR="00ED0443">
        <w:t>ESXi</w:t>
      </w:r>
      <w:proofErr w:type="spellEnd"/>
      <w:r>
        <w:t>, kde není mož</w:t>
      </w:r>
      <w:r w:rsidR="001B12CD">
        <w:t>né připojení</w:t>
      </w:r>
      <w:r w:rsidR="00D3322A">
        <w:t xml:space="preserve"> pomocí REST API</w:t>
      </w:r>
      <w:r w:rsidR="001B12CD">
        <w:t xml:space="preserve">, takže je využito technologie </w:t>
      </w:r>
      <w:proofErr w:type="spellStart"/>
      <w:r w:rsidR="001B12CD">
        <w:t>PowerCLI</w:t>
      </w:r>
      <w:proofErr w:type="spellEnd"/>
      <w:r w:rsidR="00ED0443">
        <w:t xml:space="preserve">. Podrobněji </w:t>
      </w:r>
      <w:r w:rsidR="001B12CD">
        <w:t xml:space="preserve">je </w:t>
      </w:r>
      <w:r w:rsidR="00ED0443">
        <w:t>komunikace p</w:t>
      </w:r>
      <w:r w:rsidR="001B12CD">
        <w:t>opsán</w:t>
      </w:r>
      <w:r w:rsidR="00ED0443">
        <w:t>a</w:t>
      </w:r>
      <w:r w:rsidR="001B12CD">
        <w:t xml:space="preserve"> </w:t>
      </w:r>
      <w:r w:rsidR="00D3322A">
        <w:t>v</w:t>
      </w:r>
      <w:r w:rsidR="00ED0443">
        <w:t> </w:t>
      </w:r>
      <w:r w:rsidR="00D3322A">
        <w:t>kapitole</w:t>
      </w:r>
      <w:r w:rsidR="00ED0443">
        <w:t xml:space="preserve"> 3.2.2</w:t>
      </w:r>
      <w:r w:rsidR="00D3322A">
        <w:t xml:space="preserve"> věnované komunikaci s</w:t>
      </w:r>
      <w:r w:rsidR="001B12CD">
        <w:t> </w:t>
      </w:r>
      <w:r w:rsidR="00ED0443">
        <w:t xml:space="preserve">hostitelskými </w:t>
      </w:r>
      <w:r w:rsidR="001B12CD">
        <w:t>servery</w:t>
      </w:r>
      <w:r w:rsidR="0030309F">
        <w:t xml:space="preserve"> – komunikace se </w:t>
      </w:r>
      <w:r w:rsidR="00ED0443">
        <w:t xml:space="preserve">systémem </w:t>
      </w:r>
      <w:proofErr w:type="spellStart"/>
      <w:r w:rsidR="0030309F">
        <w:t>VMWare</w:t>
      </w:r>
      <w:proofErr w:type="spellEnd"/>
      <w:r w:rsidR="0030309F">
        <w:t xml:space="preserve"> </w:t>
      </w:r>
      <w:proofErr w:type="spellStart"/>
      <w:r w:rsidR="0030309F">
        <w:t>vSphere</w:t>
      </w:r>
      <w:proofErr w:type="spellEnd"/>
      <w:r w:rsidR="00D3322A">
        <w:t>.</w:t>
      </w:r>
    </w:p>
    <w:p w14:paraId="56F9E222" w14:textId="7CCAA2F1" w:rsidR="00D3322A" w:rsidRDefault="003502AA" w:rsidP="00D3322A">
      <w:r>
        <w:t>Nachází se zde metody pro spouštění a</w:t>
      </w:r>
      <w:r w:rsidR="007D5A8F">
        <w:t xml:space="preserve"> vypínání virt</w:t>
      </w:r>
      <w:r w:rsidR="0085764A">
        <w:t>u</w:t>
      </w:r>
      <w:r w:rsidR="007D5A8F">
        <w:t xml:space="preserve">álních </w:t>
      </w:r>
      <w:proofErr w:type="spellStart"/>
      <w:r w:rsidR="007D5A8F">
        <w:t>storage</w:t>
      </w:r>
      <w:proofErr w:type="spellEnd"/>
      <w:r w:rsidR="007D5A8F">
        <w:t xml:space="preserve"> serverů, </w:t>
      </w:r>
      <w:proofErr w:type="spellStart"/>
      <w:r w:rsidR="007D5A8F">
        <w:t>vCenter</w:t>
      </w:r>
      <w:proofErr w:type="spellEnd"/>
      <w:r w:rsidR="007D5A8F">
        <w:t xml:space="preserve"> serveru a hostů, </w:t>
      </w:r>
      <w:r w:rsidR="003C20C6">
        <w:t xml:space="preserve">kontrolu dostupnosti </w:t>
      </w:r>
      <w:proofErr w:type="spellStart"/>
      <w:r w:rsidR="003C20C6">
        <w:t>datastorů</w:t>
      </w:r>
      <w:proofErr w:type="spellEnd"/>
      <w:r w:rsidR="0085764A">
        <w:t>, získání aktuálního stavu serverů.</w:t>
      </w:r>
      <w:r w:rsidR="003C20C6">
        <w:t xml:space="preserve"> </w:t>
      </w:r>
      <w:r w:rsidR="0085764A">
        <w:t xml:space="preserve">Je zde i metoda pro určení na kterém hostitelském serveru se nachází </w:t>
      </w:r>
      <w:r w:rsidR="003C20C6">
        <w:t xml:space="preserve">server </w:t>
      </w:r>
      <w:proofErr w:type="spellStart"/>
      <w:r w:rsidR="003C20C6">
        <w:t>vCenter</w:t>
      </w:r>
      <w:proofErr w:type="spellEnd"/>
      <w:r w:rsidR="0085764A">
        <w:t>.</w:t>
      </w:r>
    </w:p>
    <w:p w14:paraId="7897D5A9" w14:textId="3702CFE2" w:rsidR="003059B2" w:rsidRDefault="003059B2" w:rsidP="00D3322A">
      <w:r>
        <w:t>Také jsou zde metody pro pr</w:t>
      </w:r>
      <w:r w:rsidR="00387348">
        <w:t xml:space="preserve">áci s moduly </w:t>
      </w:r>
      <w:proofErr w:type="spellStart"/>
      <w:r w:rsidR="00387348">
        <w:t>iLO</w:t>
      </w:r>
      <w:proofErr w:type="spellEnd"/>
      <w:r w:rsidR="00387348">
        <w:t>, které jsou vloženy ve fyzických serverech</w:t>
      </w:r>
      <w:r w:rsidR="0085764A">
        <w:t>.</w:t>
      </w:r>
      <w:r w:rsidR="0030309F">
        <w:t xml:space="preserve"> </w:t>
      </w:r>
      <w:r w:rsidR="0085764A">
        <w:t>V</w:t>
      </w:r>
      <w:r w:rsidR="0030309F">
        <w:t xml:space="preserve"> tomto případě probíhá komunikace pomocí REST API, jak je popsáno v kapitole </w:t>
      </w:r>
      <w:r w:rsidR="0085764A">
        <w:t xml:space="preserve">3.2.1 </w:t>
      </w:r>
      <w:r w:rsidR="0030309F">
        <w:t>věnované komunikaci s fyzickými servery – komunikace s </w:t>
      </w:r>
      <w:proofErr w:type="spellStart"/>
      <w:r w:rsidR="0030309F">
        <w:t>iLO</w:t>
      </w:r>
      <w:proofErr w:type="spellEnd"/>
      <w:r w:rsidR="0030309F">
        <w:t>.</w:t>
      </w:r>
    </w:p>
    <w:p w14:paraId="4C7032AC" w14:textId="48F2BFF3" w:rsidR="00DD51BB" w:rsidRDefault="00DD51BB" w:rsidP="00DD51BB">
      <w:pPr>
        <w:pStyle w:val="Nadpis1"/>
      </w:pPr>
      <w:bookmarkStart w:id="44" w:name="_Toc98159199"/>
      <w:r>
        <w:lastRenderedPageBreak/>
        <w:t>Logování dat</w:t>
      </w:r>
      <w:bookmarkEnd w:id="44"/>
    </w:p>
    <w:p w14:paraId="23BAACAA" w14:textId="3A56200D" w:rsidR="009061B1" w:rsidRDefault="009061B1" w:rsidP="009061B1">
      <w:r>
        <w:t xml:space="preserve">Jako v každém systému je nutné ukládat data o </w:t>
      </w:r>
      <w:r w:rsidR="000557CA">
        <w:t>stavu systému v různých krocích, ať už pro účely debuggování (při vývoj</w:t>
      </w:r>
      <w:r w:rsidR="00D07E3E">
        <w:t>i</w:t>
      </w:r>
      <w:r w:rsidR="000557CA">
        <w:t>), tak</w:t>
      </w:r>
      <w:r w:rsidR="00D07E3E">
        <w:t xml:space="preserve"> při</w:t>
      </w:r>
      <w:r w:rsidR="000557CA">
        <w:t xml:space="preserve"> ostrého provozu</w:t>
      </w:r>
      <w:r w:rsidR="002E2E8D">
        <w:t xml:space="preserve">. Z důvodu rychlého odhalení chyb, které </w:t>
      </w:r>
      <w:r w:rsidR="00D4348D">
        <w:t>mohl</w:t>
      </w:r>
      <w:r w:rsidR="00CC3456">
        <w:t>y</w:t>
      </w:r>
      <w:r w:rsidR="00D4348D">
        <w:t xml:space="preserve"> být způsobeny úplně čímkoliv (změna systém</w:t>
      </w:r>
      <w:r w:rsidR="00416416">
        <w:t>u</w:t>
      </w:r>
      <w:r w:rsidR="00D4348D">
        <w:t xml:space="preserve">, na který je aplikace napojena, </w:t>
      </w:r>
      <w:r w:rsidR="00CC3456">
        <w:t>aktualizace systému nebo chyba v nové verzi aplikace)</w:t>
      </w:r>
      <w:r w:rsidR="00D0371C">
        <w:t xml:space="preserve"> nebo jen pro </w:t>
      </w:r>
      <w:r w:rsidR="00C069BA">
        <w:t>do</w:t>
      </w:r>
      <w:r w:rsidR="00D0371C">
        <w:t>hledání toho, co se kdy a v jaký čas dělo.</w:t>
      </w:r>
    </w:p>
    <w:p w14:paraId="2429DFFD" w14:textId="71172780" w:rsidR="00D0371C" w:rsidRPr="009061B1" w:rsidRDefault="00C069BA" w:rsidP="009061B1">
      <w:r>
        <w:t>Z tohoto důvodu</w:t>
      </w:r>
      <w:r w:rsidR="00C56378">
        <w:t xml:space="preserve"> jsem v databázi této aplikace udělal </w:t>
      </w:r>
      <w:r w:rsidR="009E671E">
        <w:t xml:space="preserve">dvě </w:t>
      </w:r>
      <w:r w:rsidR="00C56378">
        <w:t xml:space="preserve">tabulky právě pro data </w:t>
      </w:r>
      <w:r w:rsidR="00D07E3E">
        <w:t xml:space="preserve">z </w:t>
      </w:r>
      <w:r w:rsidR="00C56378">
        <w:t>logů,</w:t>
      </w:r>
      <w:r w:rsidR="002C279A">
        <w:t xml:space="preserve"> které reprezentují </w:t>
      </w:r>
      <w:r w:rsidR="00BC7ED5">
        <w:t xml:space="preserve">data pomocí </w:t>
      </w:r>
      <w:proofErr w:type="spellStart"/>
      <w:r w:rsidR="00BC7ED5">
        <w:t>enumerátorů</w:t>
      </w:r>
      <w:proofErr w:type="spellEnd"/>
      <w:r w:rsidR="00BC7ED5">
        <w:t xml:space="preserve">, celých čísel a </w:t>
      </w:r>
      <w:r w:rsidR="009E671E">
        <w:t xml:space="preserve">ID </w:t>
      </w:r>
      <w:r w:rsidR="00BC7ED5">
        <w:t>jiných entit</w:t>
      </w:r>
      <w:r w:rsidR="006C5E69">
        <w:t>. Ke každému záznamu je samozřejmě přidán údaj o aktuálním datu a času.</w:t>
      </w:r>
      <w:r w:rsidR="00B221DA">
        <w:t xml:space="preserve"> Data z logů je pro jednodušší přístup </w:t>
      </w:r>
      <w:r w:rsidR="00806175">
        <w:t xml:space="preserve">možné zobrazit přímo ve stránkách v uživatelském rozhraní, kde jsou seřazeny od nejnovějších </w:t>
      </w:r>
      <w:r w:rsidR="00BD32CA">
        <w:t>a pro jejich rychlejší načítání j</w:t>
      </w:r>
      <w:r w:rsidR="004C4F93">
        <w:t xml:space="preserve">sou </w:t>
      </w:r>
      <w:r w:rsidR="003E0BB5">
        <w:t>data rozdělena do několika stránek</w:t>
      </w:r>
      <w:r w:rsidR="00A364DE">
        <w:t xml:space="preserve"> (stránkována)</w:t>
      </w:r>
      <w:r w:rsidR="00F564AD">
        <w:t xml:space="preserve"> s možností volby počtu záznamů na stránku</w:t>
      </w:r>
      <w:r w:rsidR="00A364DE">
        <w:t>.</w:t>
      </w:r>
    </w:p>
    <w:p w14:paraId="6C1A0439" w14:textId="41EC1AD2" w:rsidR="009061B1" w:rsidRDefault="009061B1" w:rsidP="009061B1">
      <w:pPr>
        <w:pStyle w:val="Nadpis2"/>
      </w:pPr>
      <w:bookmarkStart w:id="45" w:name="_Toc98159200"/>
      <w:r>
        <w:t>Logování stavů UPS</w:t>
      </w:r>
      <w:bookmarkEnd w:id="45"/>
    </w:p>
    <w:p w14:paraId="13EE8884" w14:textId="77777777" w:rsidR="00833F94" w:rsidRDefault="00E00D42" w:rsidP="00833F94">
      <w:pPr>
        <w:keepNext/>
      </w:pPr>
      <w:r>
        <w:t xml:space="preserve">Na toto místo </w:t>
      </w:r>
      <w:r w:rsidR="00CA5C60">
        <w:t>jsou ukládány stavová data z UPS vždy při každém automatickém zavolání vnitřního API</w:t>
      </w:r>
      <w:r w:rsidR="008D4ACA">
        <w:t xml:space="preserve">. Mezi zde ukládaná data </w:t>
      </w:r>
      <w:proofErr w:type="gramStart"/>
      <w:r w:rsidR="008D4ACA">
        <w:t>patří</w:t>
      </w:r>
      <w:proofErr w:type="gramEnd"/>
      <w:r w:rsidR="008D4ACA">
        <w:t xml:space="preserve"> mimo aktuální dat</w:t>
      </w:r>
      <w:r w:rsidR="00452707">
        <w:t>um</w:t>
      </w:r>
      <w:r w:rsidR="008D4ACA">
        <w:t xml:space="preserve"> a čas: </w:t>
      </w:r>
      <w:r w:rsidR="009E671E">
        <w:t xml:space="preserve">ID </w:t>
      </w:r>
      <w:r w:rsidR="007474D0">
        <w:t xml:space="preserve">(jedinečný identifikátor) UPS, stav (připojeno k síti, provoz na baterii), </w:t>
      </w:r>
      <w:r w:rsidR="006C3452">
        <w:t>stav nab</w:t>
      </w:r>
      <w:r w:rsidR="00452707">
        <w:t>i</w:t>
      </w:r>
      <w:r w:rsidR="006C3452">
        <w:t xml:space="preserve">tí baterie (v procentech), zbývající čas běhu na baterii (v sekundách) a </w:t>
      </w:r>
      <w:r w:rsidR="006D6D17">
        <w:t>vytížení</w:t>
      </w:r>
      <w:r w:rsidR="009E671E">
        <w:t xml:space="preserve"> UPS</w:t>
      </w:r>
      <w:r w:rsidR="006D6D17">
        <w:t xml:space="preserve"> (v procentech)</w:t>
      </w:r>
      <w:r w:rsidR="00F564AD">
        <w:rPr>
          <w:noProof/>
        </w:rPr>
        <w:drawing>
          <wp:inline distT="0" distB="0" distL="0" distR="0" wp14:anchorId="6A34BB0F" wp14:editId="200FCC2E">
            <wp:extent cx="5760720" cy="2747010"/>
            <wp:effectExtent l="0" t="0" r="5080" b="0"/>
            <wp:docPr id="10" name="Obrázek 10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stůl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0A6A" w14:textId="53376A61" w:rsidR="000801D9" w:rsidRPr="00833F94" w:rsidRDefault="00833F94" w:rsidP="00833F94">
      <w:pPr>
        <w:pStyle w:val="Titulek"/>
      </w:pPr>
      <w:bookmarkStart w:id="46" w:name="_Toc98095471"/>
      <w:bookmarkStart w:id="47" w:name="_Toc98158926"/>
      <w:r>
        <w:t xml:space="preserve">Obrázek </w:t>
      </w:r>
      <w:r w:rsidR="00C06FF2">
        <w:fldChar w:fldCharType="begin"/>
      </w:r>
      <w:r w:rsidR="00C06FF2">
        <w:instrText xml:space="preserve"> SEQ Obrázek \* ARABIC </w:instrText>
      </w:r>
      <w:r w:rsidR="00C06FF2">
        <w:fldChar w:fldCharType="separate"/>
      </w:r>
      <w:r>
        <w:rPr>
          <w:noProof/>
        </w:rPr>
        <w:t>5</w:t>
      </w:r>
      <w:r w:rsidR="00C06FF2">
        <w:rPr>
          <w:noProof/>
        </w:rPr>
        <w:fldChar w:fldCharType="end"/>
      </w:r>
      <w:r>
        <w:t xml:space="preserve"> Stránka pro zobrazení dat z logu UPS</w:t>
      </w:r>
      <w:bookmarkEnd w:id="46"/>
      <w:bookmarkEnd w:id="47"/>
    </w:p>
    <w:p w14:paraId="10BF5185" w14:textId="77777777" w:rsidR="00F564AD" w:rsidRDefault="00F564AD" w:rsidP="00F564AD">
      <w:pPr>
        <w:pStyle w:val="Nadpis2"/>
      </w:pPr>
      <w:bookmarkStart w:id="48" w:name="_Toc98159201"/>
      <w:r>
        <w:lastRenderedPageBreak/>
        <w:t>Logování stavů serverů a celého systému</w:t>
      </w:r>
      <w:bookmarkEnd w:id="48"/>
    </w:p>
    <w:p w14:paraId="61895E6F" w14:textId="25B807D6" w:rsidR="00F564AD" w:rsidRDefault="00F564AD" w:rsidP="009061B1">
      <w:r>
        <w:t>Do tohoto logu se zapisují především data ze služby scénářů, například vypínání a spouštění serverů (virtuálních i fyzických) a to vždy před začátkem operace a po dokončení (kontrole stavu). Také se zde zapisuje informace o změně stavu systému, který je uložen v tabulce nastavení.</w:t>
      </w:r>
    </w:p>
    <w:p w14:paraId="06730217" w14:textId="66515442" w:rsidR="00E86BB6" w:rsidRDefault="000F12D4" w:rsidP="000F12D4">
      <w:pPr>
        <w:pStyle w:val="Nadpis1"/>
      </w:pPr>
      <w:bookmarkStart w:id="49" w:name="_Toc98159202"/>
      <w:r>
        <w:lastRenderedPageBreak/>
        <w:t>Nasazení aplikace</w:t>
      </w:r>
      <w:bookmarkEnd w:id="49"/>
    </w:p>
    <w:p w14:paraId="1A153871" w14:textId="0A238214" w:rsidR="007E64B5" w:rsidRDefault="007F7802" w:rsidP="007E64B5">
      <w:r>
        <w:t xml:space="preserve">Tato webová aplikace je </w:t>
      </w:r>
      <w:r w:rsidR="007E64B5">
        <w:t>hostována</w:t>
      </w:r>
      <w:r w:rsidR="00C647CD">
        <w:t xml:space="preserve"> na</w:t>
      </w:r>
      <w:r>
        <w:t xml:space="preserve"> </w:t>
      </w:r>
      <w:r w:rsidR="006E0948">
        <w:t>malém osobním počítači Intel NUC</w:t>
      </w:r>
      <w:r w:rsidR="0029746C">
        <w:t xml:space="preserve"> s operačním systém Windows 10</w:t>
      </w:r>
      <w:r w:rsidR="00987183">
        <w:t xml:space="preserve"> a procesorem </w:t>
      </w:r>
      <w:r w:rsidR="00987183" w:rsidRPr="00987183">
        <w:t>Intel Pentium Silver J5005</w:t>
      </w:r>
      <w:r w:rsidR="0029746C">
        <w:t xml:space="preserve">, který je </w:t>
      </w:r>
      <w:r w:rsidR="007C0EF0">
        <w:t>nezávislý na zdroji napájení serverů, které řídí</w:t>
      </w:r>
      <w:r w:rsidR="00A27200">
        <w:t xml:space="preserve"> (má vlastní UPS).</w:t>
      </w:r>
      <w:r w:rsidR="00C24CAB">
        <w:t xml:space="preserve"> Jako webový server je </w:t>
      </w:r>
      <w:r w:rsidR="00111AAC">
        <w:t>využita Internetová informační služba</w:t>
      </w:r>
      <w:r w:rsidR="00AA6CAF">
        <w:t xml:space="preserve"> IIS</w:t>
      </w:r>
      <w:r w:rsidR="00111AAC">
        <w:t xml:space="preserve">, </w:t>
      </w:r>
      <w:r w:rsidR="009D5016">
        <w:t xml:space="preserve">což je jedna ze systémových funkcí systému Windows. Databázový server je realizován pomocí Microsoft </w:t>
      </w:r>
      <w:r w:rsidR="0069203D">
        <w:t>SQL Express a jeho správa je zajišťována pomocí Microsoft SQL Management stu</w:t>
      </w:r>
      <w:r w:rsidR="0069203D" w:rsidRPr="00B62198">
        <w:t>dio.</w:t>
      </w:r>
      <w:r w:rsidR="006360DF" w:rsidRPr="00B62198">
        <w:t xml:space="preserve"> </w:t>
      </w:r>
      <w:r w:rsidR="00AA6CAF" w:rsidRPr="00B62198">
        <w:t>S monitorovaným systémem virtuálních serverů komunikuje přes LAN.</w:t>
      </w:r>
    </w:p>
    <w:p w14:paraId="5A889519" w14:textId="635E3748" w:rsidR="009B06E7" w:rsidRDefault="009B06E7" w:rsidP="009B06E7">
      <w:pPr>
        <w:pStyle w:val="Nadpis2"/>
      </w:pPr>
      <w:bookmarkStart w:id="50" w:name="_Toc98159203"/>
      <w:r>
        <w:t xml:space="preserve">Konfigurace </w:t>
      </w:r>
      <w:r w:rsidR="00BE49B6">
        <w:t>před nasazením</w:t>
      </w:r>
      <w:r>
        <w:t xml:space="preserve"> aplikace</w:t>
      </w:r>
      <w:bookmarkEnd w:id="50"/>
    </w:p>
    <w:p w14:paraId="22D7A073" w14:textId="01884C3C" w:rsidR="009B06E7" w:rsidRDefault="007E2BE0" w:rsidP="009B06E7">
      <w:r>
        <w:t xml:space="preserve">Před </w:t>
      </w:r>
      <w:r w:rsidR="00E83266">
        <w:t>samotným nasazením</w:t>
      </w:r>
      <w:r>
        <w:t xml:space="preserve"> jsem mu</w:t>
      </w:r>
      <w:r w:rsidR="005D02C8">
        <w:t>sel</w:t>
      </w:r>
      <w:r>
        <w:t xml:space="preserve"> mezi funkc</w:t>
      </w:r>
      <w:r w:rsidR="00817E9B">
        <w:t>emi systému Windows aktivovat právě Internetovou informační službu</w:t>
      </w:r>
      <w:r w:rsidR="005D02C8">
        <w:t xml:space="preserve"> (IIS)</w:t>
      </w:r>
      <w:r w:rsidR="00817E9B">
        <w:t>, nainstalovat</w:t>
      </w:r>
      <w:r w:rsidR="00C12B15" w:rsidRPr="00C12B15">
        <w:t xml:space="preserve"> modul Runtime .net </w:t>
      </w:r>
      <w:proofErr w:type="spellStart"/>
      <w:r w:rsidR="00C12B15" w:rsidRPr="00C12B15">
        <w:t>core</w:t>
      </w:r>
      <w:proofErr w:type="spellEnd"/>
      <w:r w:rsidR="00C12B15" w:rsidRPr="00C12B15">
        <w:t xml:space="preserve">, knihovnu .net </w:t>
      </w:r>
      <w:proofErr w:type="spellStart"/>
      <w:r w:rsidR="00C12B15" w:rsidRPr="00C12B15">
        <w:t>core</w:t>
      </w:r>
      <w:proofErr w:type="spellEnd"/>
      <w:r w:rsidR="00C12B15" w:rsidRPr="00C12B15">
        <w:t xml:space="preserve"> a modul ASP.NET </w:t>
      </w:r>
      <w:proofErr w:type="spellStart"/>
      <w:r w:rsidR="00C12B15" w:rsidRPr="00C12B15">
        <w:t>Core</w:t>
      </w:r>
      <w:proofErr w:type="spellEnd"/>
      <w:r w:rsidR="00572D56">
        <w:t xml:space="preserve">, který umožňuje běh aplikací ASP.NET </w:t>
      </w:r>
      <w:proofErr w:type="spellStart"/>
      <w:r w:rsidR="00572D56">
        <w:t>Core</w:t>
      </w:r>
      <w:proofErr w:type="spellEnd"/>
      <w:r w:rsidR="00572D56">
        <w:t xml:space="preserve"> na IIS.</w:t>
      </w:r>
      <w:r w:rsidR="00E83266">
        <w:t xml:space="preserve"> </w:t>
      </w:r>
      <w:r w:rsidR="00671572">
        <w:t xml:space="preserve">Dále bylo třeba </w:t>
      </w:r>
      <w:r w:rsidR="006F69B5">
        <w:t>nainstalovat databázový server Microsoft SQL Express 2019</w:t>
      </w:r>
      <w:r w:rsidR="008A5336">
        <w:t xml:space="preserve">, modul </w:t>
      </w:r>
      <w:proofErr w:type="spellStart"/>
      <w:r w:rsidR="008A5336">
        <w:t>PowerCLI</w:t>
      </w:r>
      <w:proofErr w:type="spellEnd"/>
      <w:r w:rsidR="008A5336">
        <w:t xml:space="preserve"> pro práci s prostředím </w:t>
      </w:r>
      <w:proofErr w:type="spellStart"/>
      <w:r w:rsidR="008A5336">
        <w:t>VMWare</w:t>
      </w:r>
      <w:proofErr w:type="spellEnd"/>
      <w:r w:rsidR="00CA6E9D">
        <w:t xml:space="preserve">. </w:t>
      </w:r>
      <w:r w:rsidR="00DA5351">
        <w:t>Pro správné fungování s </w:t>
      </w:r>
      <w:proofErr w:type="spellStart"/>
      <w:r w:rsidR="00DA5351">
        <w:t>vCenter</w:t>
      </w:r>
      <w:proofErr w:type="spellEnd"/>
      <w:r w:rsidR="00DA5351">
        <w:t xml:space="preserve"> serverem jsem také musel </w:t>
      </w:r>
      <w:r w:rsidR="00A92E79">
        <w:t>nainstalovat certifikát kořenové certifikační autority, který</w:t>
      </w:r>
      <w:r w:rsidR="006B06B3">
        <w:t xml:space="preserve"> j</w:t>
      </w:r>
      <w:r w:rsidR="00DA1173">
        <w:t>e</w:t>
      </w:r>
      <w:r w:rsidR="00D2402D">
        <w:t xml:space="preserve"> využívá</w:t>
      </w:r>
      <w:r w:rsidR="00DA1173">
        <w:t xml:space="preserve">n </w:t>
      </w:r>
      <w:r w:rsidR="00D2402D">
        <w:t>pro šifrovanou (https) komunikaci</w:t>
      </w:r>
      <w:r w:rsidR="00DA1173">
        <w:t xml:space="preserve"> na </w:t>
      </w:r>
      <w:proofErr w:type="spellStart"/>
      <w:r w:rsidR="00DA1173">
        <w:t>vCenter</w:t>
      </w:r>
      <w:proofErr w:type="spellEnd"/>
      <w:r w:rsidR="00DA1173">
        <w:t xml:space="preserve"> serveru.</w:t>
      </w:r>
    </w:p>
    <w:p w14:paraId="120B08C0" w14:textId="5FD6C994" w:rsidR="00BE49B6" w:rsidRDefault="00B74DDB" w:rsidP="00BE49B6">
      <w:pPr>
        <w:pStyle w:val="Nadpis2"/>
      </w:pPr>
      <w:bookmarkStart w:id="51" w:name="_Toc98159204"/>
      <w:r>
        <w:t xml:space="preserve">Vlastní </w:t>
      </w:r>
      <w:r w:rsidR="00BE49B6">
        <w:t>nasazení aplikace</w:t>
      </w:r>
      <w:bookmarkEnd w:id="51"/>
    </w:p>
    <w:p w14:paraId="37A3122F" w14:textId="3F7CEFB6" w:rsidR="006B076E" w:rsidRDefault="00AF741F" w:rsidP="006B076E">
      <w:r>
        <w:t xml:space="preserve">Pomocí konfiguračního profilu pro nasazení v sadě Microsoft </w:t>
      </w:r>
      <w:proofErr w:type="spellStart"/>
      <w:r>
        <w:t>Visual</w:t>
      </w:r>
      <w:proofErr w:type="spellEnd"/>
      <w:r>
        <w:t xml:space="preserve"> Studio 2022 jse</w:t>
      </w:r>
      <w:r w:rsidR="006A0EDC">
        <w:t xml:space="preserve">m </w:t>
      </w:r>
      <w:r w:rsidR="008944DB">
        <w:t>sestavil aplikaci přímo do složky na počítači Intel NUC (pomocí sdílení složek Windows), kterou jsem nadefinoval do webové služby na IIS</w:t>
      </w:r>
      <w:r w:rsidR="00CF7B2A">
        <w:t>. Následně jsem v databázi založil uživatel</w:t>
      </w:r>
      <w:r w:rsidR="009D1384">
        <w:t>e</w:t>
      </w:r>
      <w:r w:rsidR="005530E7">
        <w:t xml:space="preserve"> pro práci aplikace s databází. Pomocí upraveného </w:t>
      </w:r>
      <w:proofErr w:type="spellStart"/>
      <w:r w:rsidR="005530E7">
        <w:t>Connection</w:t>
      </w:r>
      <w:proofErr w:type="spellEnd"/>
      <w:r w:rsidR="005530E7">
        <w:t xml:space="preserve"> </w:t>
      </w:r>
      <w:proofErr w:type="spellStart"/>
      <w:r w:rsidR="005530E7">
        <w:t>stringu</w:t>
      </w:r>
      <w:proofErr w:type="spellEnd"/>
      <w:r w:rsidR="005530E7">
        <w:t xml:space="preserve"> k</w:t>
      </w:r>
      <w:r w:rsidR="00102E66">
        <w:t> nové databázi jsem funkcí Update-Database</w:t>
      </w:r>
      <w:r w:rsidR="00F44F65">
        <w:t xml:space="preserve"> z Entity Framework </w:t>
      </w:r>
      <w:proofErr w:type="spellStart"/>
      <w:r w:rsidR="00F44F65">
        <w:t>Core</w:t>
      </w:r>
      <w:proofErr w:type="spellEnd"/>
      <w:r w:rsidR="00102E66">
        <w:t xml:space="preserve"> </w:t>
      </w:r>
      <w:r w:rsidR="004A4E93">
        <w:t>aplikoval veškeré migrace do nově vytvořené databáze</w:t>
      </w:r>
      <w:r w:rsidR="00F44F65">
        <w:t>, tedy vytvořil všechny tabulky s jednotlivými sloupci.</w:t>
      </w:r>
      <w:r w:rsidR="00C83BCA">
        <w:t xml:space="preserve"> Na</w:t>
      </w:r>
      <w:r w:rsidR="0036576D">
        <w:t xml:space="preserve">sazení jsem dokončil úpravou souboru </w:t>
      </w:r>
      <w:proofErr w:type="spellStart"/>
      <w:proofErr w:type="gramStart"/>
      <w:r w:rsidR="00316D18">
        <w:t>AppSettings.json.production</w:t>
      </w:r>
      <w:proofErr w:type="spellEnd"/>
      <w:proofErr w:type="gramEnd"/>
      <w:r w:rsidR="00316D18">
        <w:t xml:space="preserve">, kde jsem upravil </w:t>
      </w:r>
      <w:proofErr w:type="spellStart"/>
      <w:r w:rsidR="00316D18">
        <w:t>Connection</w:t>
      </w:r>
      <w:proofErr w:type="spellEnd"/>
      <w:r w:rsidR="00316D18">
        <w:t xml:space="preserve"> </w:t>
      </w:r>
      <w:proofErr w:type="spellStart"/>
      <w:r w:rsidR="00316D18">
        <w:t>string</w:t>
      </w:r>
      <w:proofErr w:type="spellEnd"/>
      <w:r w:rsidR="006C0D5A">
        <w:t xml:space="preserve"> k databázi a </w:t>
      </w:r>
      <w:r w:rsidR="00AA6CAF">
        <w:t>nastavením aplikace</w:t>
      </w:r>
      <w:r w:rsidR="00D80CEC">
        <w:t>:</w:t>
      </w:r>
      <w:r w:rsidR="006C0D5A">
        <w:t xml:space="preserve"> přidáním UPS</w:t>
      </w:r>
      <w:r w:rsidR="009543FD">
        <w:t>, serverů, nastavením údajů k</w:t>
      </w:r>
      <w:r w:rsidR="00D80CEC">
        <w:t> </w:t>
      </w:r>
      <w:proofErr w:type="spellStart"/>
      <w:r w:rsidR="009543FD">
        <w:t>vCenter</w:t>
      </w:r>
      <w:proofErr w:type="spellEnd"/>
      <w:r w:rsidR="00D80CEC">
        <w:t xml:space="preserve">, </w:t>
      </w:r>
      <w:r w:rsidR="0048425D">
        <w:t xml:space="preserve">SMTP serveru k odesílání </w:t>
      </w:r>
      <w:r w:rsidR="008422BB">
        <w:t>e-mail</w:t>
      </w:r>
      <w:r w:rsidR="0048425D">
        <w:t>ů</w:t>
      </w:r>
      <w:r w:rsidR="00D80CEC">
        <w:t>, časů pro čekání mezi kontrolou stavu a minimální vydrží baterií pro spouštění nebo vypnutí</w:t>
      </w:r>
      <w:r w:rsidR="0048425D">
        <w:t>.</w:t>
      </w:r>
    </w:p>
    <w:p w14:paraId="582E2177" w14:textId="78A34E36" w:rsidR="006B076E" w:rsidRDefault="00B74DDB" w:rsidP="006B076E">
      <w:pPr>
        <w:pStyle w:val="Nadpis2"/>
      </w:pPr>
      <w:bookmarkStart w:id="52" w:name="_Toc98159205"/>
      <w:r>
        <w:lastRenderedPageBreak/>
        <w:t>Ladění a testování aplikace</w:t>
      </w:r>
      <w:bookmarkEnd w:id="52"/>
    </w:p>
    <w:p w14:paraId="0390FEF9" w14:textId="3D91F025" w:rsidR="006B076E" w:rsidRDefault="00393527" w:rsidP="00FA16BF">
      <w:r>
        <w:t xml:space="preserve">Jelikož jsem aplikaci programoval pro již </w:t>
      </w:r>
      <w:r w:rsidR="00B42431">
        <w:t>existující,</w:t>
      </w:r>
      <w:r>
        <w:t xml:space="preserve"> a především uživateli používané řešení, mohl jsem v</w:t>
      </w:r>
      <w:r w:rsidR="00B42431">
        <w:t> </w:t>
      </w:r>
      <w:r>
        <w:t>produkčním</w:t>
      </w:r>
      <w:r w:rsidR="00B42431">
        <w:t xml:space="preserve"> prostředí</w:t>
      </w:r>
      <w:r>
        <w:t xml:space="preserve"> okamžitě testovat pouze metody pro vyčítání dat</w:t>
      </w:r>
      <w:r w:rsidR="00B42431">
        <w:t xml:space="preserve"> a metody pro ukončování a spouštění virtuálních serverů přes server </w:t>
      </w:r>
      <w:proofErr w:type="spellStart"/>
      <w:r w:rsidR="00B42431">
        <w:t>vCenter</w:t>
      </w:r>
      <w:proofErr w:type="spellEnd"/>
      <w:r>
        <w:t>.</w:t>
      </w:r>
      <w:r w:rsidR="00B42431">
        <w:t xml:space="preserve"> Na to jsem využil testovací virtuální servery sloužící pro administrátory.</w:t>
      </w:r>
      <w:r>
        <w:t xml:space="preserve"> Metody pro ukončování</w:t>
      </w:r>
      <w:r w:rsidR="00B42431">
        <w:t xml:space="preserve"> a spouštění fyzických a </w:t>
      </w:r>
      <w:proofErr w:type="spellStart"/>
      <w:r w:rsidR="00B42431">
        <w:t>storage</w:t>
      </w:r>
      <w:proofErr w:type="spellEnd"/>
      <w:r w:rsidR="00B42431">
        <w:t xml:space="preserve"> serverů</w:t>
      </w:r>
      <w:r>
        <w:t xml:space="preserve"> jsem mohl částečně testov</w:t>
      </w:r>
      <w:r w:rsidR="00B42431">
        <w:t>at</w:t>
      </w:r>
      <w:r>
        <w:t xml:space="preserve"> na sta</w:t>
      </w:r>
      <w:r w:rsidR="00B42431">
        <w:t>r</w:t>
      </w:r>
      <w:r>
        <w:t xml:space="preserve">ším serveru, který ale nemá licenci pro virtuální </w:t>
      </w:r>
      <w:proofErr w:type="spellStart"/>
      <w:r>
        <w:t>storage</w:t>
      </w:r>
      <w:proofErr w:type="spellEnd"/>
      <w:r>
        <w:t xml:space="preserve"> servery</w:t>
      </w:r>
      <w:r w:rsidR="00B42431">
        <w:t xml:space="preserve">, tím pádem </w:t>
      </w:r>
      <w:r>
        <w:t>ani pro virtuální diskové pole</w:t>
      </w:r>
      <w:r w:rsidR="00B42431">
        <w:t>. Z těchto důvodů</w:t>
      </w:r>
      <w:r>
        <w:t xml:space="preserve"> jsem zde mohl</w:t>
      </w:r>
      <w:r w:rsidR="00B42431">
        <w:t xml:space="preserve"> testovat pouze metody</w:t>
      </w:r>
      <w:r>
        <w:t xml:space="preserve"> </w:t>
      </w:r>
      <w:r w:rsidR="00B42431">
        <w:t xml:space="preserve">pro práci s HPE </w:t>
      </w:r>
      <w:proofErr w:type="spellStart"/>
      <w:r w:rsidR="00B42431">
        <w:t>iLO</w:t>
      </w:r>
      <w:proofErr w:type="spellEnd"/>
      <w:r w:rsidR="00B62198">
        <w:t xml:space="preserve"> a</w:t>
      </w:r>
      <w:r w:rsidR="00B42431">
        <w:t xml:space="preserve"> operačním systémem </w:t>
      </w:r>
      <w:proofErr w:type="spellStart"/>
      <w:r w:rsidR="00B42431">
        <w:t>VM</w:t>
      </w:r>
      <w:r w:rsidR="00712F31">
        <w:t>w</w:t>
      </w:r>
      <w:r w:rsidR="00B42431">
        <w:t>are</w:t>
      </w:r>
      <w:proofErr w:type="spellEnd"/>
      <w:r w:rsidR="00B42431">
        <w:t xml:space="preserve"> </w:t>
      </w:r>
      <w:proofErr w:type="spellStart"/>
      <w:r w:rsidR="00B42431">
        <w:t>vSphere</w:t>
      </w:r>
      <w:proofErr w:type="spellEnd"/>
      <w:r w:rsidR="00B42431">
        <w:t xml:space="preserve">. </w:t>
      </w:r>
    </w:p>
    <w:p w14:paraId="08F2F477" w14:textId="3D595BFC" w:rsidR="00B42431" w:rsidRDefault="006F0D26" w:rsidP="00FA16BF">
      <w:r>
        <w:t>Z výše uvedených důvodů jsem test funkčnosti celé aplikace musel provádět o víkendu, kdy výpadek serverů nikoho neomezí. Nejdříve jsem přes uživatelské rozhraní kompletně nastavil veškeré potřebné údaje o serverech, poté jen stačilo odpojit UPS</w:t>
      </w:r>
      <w:r w:rsidR="002C5892">
        <w:t xml:space="preserve"> od elektrické sítě</w:t>
      </w:r>
      <w:r>
        <w:t xml:space="preserve"> a </w:t>
      </w:r>
      <w:r w:rsidR="002C5892">
        <w:t>vyčkat</w:t>
      </w:r>
      <w:r>
        <w:t>, až se</w:t>
      </w:r>
      <w:r w:rsidR="002C5892">
        <w:t xml:space="preserve"> baterie</w:t>
      </w:r>
      <w:r>
        <w:t xml:space="preserve"> vybijí na mezní úroveň pro začátek vypínání. Postupně </w:t>
      </w:r>
      <w:r w:rsidR="002C5892">
        <w:t>se vyskyt</w:t>
      </w:r>
      <w:r w:rsidR="00B62198">
        <w:t xml:space="preserve">ly nějaké </w:t>
      </w:r>
      <w:r w:rsidR="003B5988">
        <w:t>problémy</w:t>
      </w:r>
      <w:r w:rsidR="002C5892">
        <w:t xml:space="preserve">, které </w:t>
      </w:r>
      <w:r w:rsidR="003B5988">
        <w:t>jsem</w:t>
      </w:r>
      <w:r w:rsidR="002C5892">
        <w:t xml:space="preserve"> ale </w:t>
      </w:r>
      <w:r w:rsidR="00B62198">
        <w:t>vyřešil</w:t>
      </w:r>
      <w:r w:rsidR="002C5892">
        <w:t xml:space="preserve"> úpravou pár řádků kódu</w:t>
      </w:r>
      <w:r w:rsidR="003B5988">
        <w:t>.</w:t>
      </w:r>
      <w:r w:rsidR="002C5892">
        <w:t xml:space="preserve"> </w:t>
      </w:r>
      <w:r w:rsidR="003B5988">
        <w:t>P</w:t>
      </w:r>
      <w:r w:rsidR="002C5892">
        <w:t>odobné to bylo i po připojení UPS k elektrické síti</w:t>
      </w:r>
      <w:r w:rsidR="001718E7">
        <w:t>, kdy se servery spouštěly</w:t>
      </w:r>
      <w:r w:rsidR="002C5892">
        <w:t>. Tento proces jsem zopakoval celkem čtyřikrát, z toho u posledních dvou testů se již nevyskytla žádná chyba. Testování jsem zakončil</w:t>
      </w:r>
      <w:r w:rsidR="001718E7">
        <w:t xml:space="preserve"> ověřením, zda je systém schopný reagovat na změny stavu napájení UPS v již běžím procesu vypínání/spouštění, které se ukázalo jako funkční.</w:t>
      </w:r>
    </w:p>
    <w:p w14:paraId="282AA08D" w14:textId="1A6AC33C" w:rsidR="003B5988" w:rsidRPr="006B076E" w:rsidRDefault="003B5988" w:rsidP="00FA16BF">
      <w:r>
        <w:t>Během testování jsem využil informace ze stránky Logu, díky kterému se mi zjednodušila práce při ladění a testování aplikace.</w:t>
      </w:r>
    </w:p>
    <w:p w14:paraId="323645ED" w14:textId="77777777" w:rsidR="0023432B" w:rsidRDefault="00440DE5" w:rsidP="00440DE5">
      <w:pPr>
        <w:pStyle w:val="Neslovannadpis"/>
      </w:pPr>
      <w:bookmarkStart w:id="53" w:name="_Toc86047603"/>
      <w:bookmarkStart w:id="54" w:name="_Toc86055210"/>
      <w:bookmarkStart w:id="55" w:name="_Toc98159206"/>
      <w:r>
        <w:lastRenderedPageBreak/>
        <w:t>Závěr</w:t>
      </w:r>
      <w:bookmarkEnd w:id="53"/>
      <w:bookmarkEnd w:id="54"/>
      <w:bookmarkEnd w:id="55"/>
    </w:p>
    <w:p w14:paraId="67255BE7" w14:textId="08417174" w:rsidR="001E67F6" w:rsidRDefault="00A07E11" w:rsidP="00F96D91">
      <w:r>
        <w:t xml:space="preserve">Podařilo se mi vytvořit </w:t>
      </w:r>
      <w:r w:rsidR="007C07D4">
        <w:t>metody na práci se všemi součástmi řešení (UPS, fyzické i virtuální servery)</w:t>
      </w:r>
      <w:r w:rsidR="00A87F93">
        <w:t>, díky tomu mohu vše komplexně řídit z jednoho místa – této aplikace.</w:t>
      </w:r>
      <w:r w:rsidR="00ED6310">
        <w:t xml:space="preserve"> Mým původním plánem bylo pracovat se všemi servery pomocí REST</w:t>
      </w:r>
      <w:r w:rsidR="002C7A31">
        <w:t xml:space="preserve"> </w:t>
      </w:r>
      <w:r w:rsidR="00ED6310">
        <w:t>API</w:t>
      </w:r>
      <w:r w:rsidR="007C51D2">
        <w:t>, tedy volání</w:t>
      </w:r>
      <w:r w:rsidR="009B3612">
        <w:t xml:space="preserve"> (především)</w:t>
      </w:r>
      <w:r w:rsidR="007C51D2">
        <w:t xml:space="preserve"> G</w:t>
      </w:r>
      <w:r w:rsidR="002C7A31">
        <w:t>ET</w:t>
      </w:r>
      <w:r w:rsidR="007C51D2">
        <w:t xml:space="preserve"> a P</w:t>
      </w:r>
      <w:r w:rsidR="002C7A31">
        <w:t>OST</w:t>
      </w:r>
      <w:r w:rsidR="007C51D2">
        <w:t xml:space="preserve"> metod </w:t>
      </w:r>
      <w:r w:rsidR="00161C2E">
        <w:t>na webové adresy URL. Dle úvodního průzkumu se toto řešení zdálo jako prov</w:t>
      </w:r>
      <w:r w:rsidR="00297177">
        <w:t>e</w:t>
      </w:r>
      <w:r w:rsidR="00161C2E">
        <w:t>ditelné</w:t>
      </w:r>
      <w:r w:rsidR="00EB17E1">
        <w:t>, ale bohužel</w:t>
      </w:r>
      <w:r w:rsidR="00CA6F84">
        <w:t>, jak jsem později zjistil,</w:t>
      </w:r>
      <w:r w:rsidR="00EB17E1">
        <w:t xml:space="preserve"> REST API podporuje pouze</w:t>
      </w:r>
      <w:r w:rsidR="00BB77AC">
        <w:t xml:space="preserve"> </w:t>
      </w:r>
      <w:r w:rsidR="00A66EEC">
        <w:t xml:space="preserve">řídící </w:t>
      </w:r>
      <w:r w:rsidR="00BB77AC">
        <w:t>virtuální</w:t>
      </w:r>
      <w:r w:rsidR="00EB17E1">
        <w:t xml:space="preserve"> </w:t>
      </w:r>
      <w:proofErr w:type="spellStart"/>
      <w:r w:rsidR="00EB17E1">
        <w:t>VMWare</w:t>
      </w:r>
      <w:proofErr w:type="spellEnd"/>
      <w:r w:rsidR="00EB17E1">
        <w:t xml:space="preserve"> </w:t>
      </w:r>
      <w:proofErr w:type="spellStart"/>
      <w:r w:rsidR="00EB17E1">
        <w:t>vCenter</w:t>
      </w:r>
      <w:proofErr w:type="spellEnd"/>
      <w:r w:rsidR="00EB17E1">
        <w:t xml:space="preserve"> server, nikoli fyzické </w:t>
      </w:r>
      <w:proofErr w:type="spellStart"/>
      <w:r w:rsidR="00EB17E1">
        <w:t>ESXi</w:t>
      </w:r>
      <w:proofErr w:type="spellEnd"/>
      <w:r w:rsidR="00EB17E1">
        <w:t xml:space="preserve"> host servery se systémem pro virtualizaci </w:t>
      </w:r>
      <w:proofErr w:type="spellStart"/>
      <w:r w:rsidR="00EB17E1">
        <w:t>VMWare</w:t>
      </w:r>
      <w:proofErr w:type="spellEnd"/>
      <w:r w:rsidR="00EB17E1">
        <w:t xml:space="preserve"> </w:t>
      </w:r>
      <w:proofErr w:type="spellStart"/>
      <w:r w:rsidR="00EB17E1">
        <w:t>vSphere</w:t>
      </w:r>
      <w:proofErr w:type="spellEnd"/>
      <w:r w:rsidR="00A66EEC">
        <w:t xml:space="preserve"> </w:t>
      </w:r>
      <w:proofErr w:type="spellStart"/>
      <w:r w:rsidR="00A66EEC">
        <w:t>ESXi</w:t>
      </w:r>
      <w:proofErr w:type="spellEnd"/>
      <w:r w:rsidR="00BB77AC">
        <w:t xml:space="preserve">. U těchto serverů je jejich jediná možnost ovládání pomocí </w:t>
      </w:r>
      <w:proofErr w:type="spellStart"/>
      <w:r w:rsidR="00BB77AC">
        <w:t>PowerCLI</w:t>
      </w:r>
      <w:proofErr w:type="spellEnd"/>
      <w:r w:rsidR="00BB77AC">
        <w:t xml:space="preserve"> příkazů</w:t>
      </w:r>
      <w:r w:rsidR="00CF383F">
        <w:t xml:space="preserve">, takže jsem ji samozřejmě využil a </w:t>
      </w:r>
      <w:r w:rsidR="003B5A35">
        <w:t>pracuji se servery pomocí těchto příkazů v </w:t>
      </w:r>
      <w:proofErr w:type="spellStart"/>
      <w:r w:rsidR="003B5A35">
        <w:t>NuGet</w:t>
      </w:r>
      <w:proofErr w:type="spellEnd"/>
      <w:r w:rsidR="003B5A35">
        <w:t xml:space="preserve"> balíku </w:t>
      </w:r>
      <w:proofErr w:type="spellStart"/>
      <w:r w:rsidR="003B5A35">
        <w:t>PowerShell</w:t>
      </w:r>
      <w:proofErr w:type="spellEnd"/>
      <w:r w:rsidR="009B3612">
        <w:t>.</w:t>
      </w:r>
      <w:r w:rsidR="003725CC">
        <w:t xml:space="preserve"> Jako poslední </w:t>
      </w:r>
      <w:r w:rsidR="00272667">
        <w:t>součást komunikace se servery jsem implementova</w:t>
      </w:r>
      <w:r w:rsidR="00A66EEC">
        <w:t>l</w:t>
      </w:r>
      <w:r w:rsidR="00272667">
        <w:t xml:space="preserve"> připojení k</w:t>
      </w:r>
      <w:r w:rsidR="00A66EEC">
        <w:t xml:space="preserve"> HPE </w:t>
      </w:r>
      <w:proofErr w:type="spellStart"/>
      <w:r w:rsidR="00272667">
        <w:t>iLO</w:t>
      </w:r>
      <w:proofErr w:type="spellEnd"/>
      <w:r w:rsidR="00240486">
        <w:t xml:space="preserve"> rozhraní pro řízení fyzických server</w:t>
      </w:r>
      <w:r w:rsidR="00A66EEC">
        <w:t>ů</w:t>
      </w:r>
      <w:r w:rsidR="00240486">
        <w:t xml:space="preserve"> (</w:t>
      </w:r>
      <w:r w:rsidR="00A66EEC">
        <w:t xml:space="preserve">především </w:t>
      </w:r>
      <w:r w:rsidR="00240486">
        <w:t>kvůli spuštění</w:t>
      </w:r>
      <w:r w:rsidR="00A66EEC">
        <w:t xml:space="preserve"> serverů</w:t>
      </w:r>
      <w:r w:rsidR="00240486">
        <w:t xml:space="preserve"> z vypnutého stavu)</w:t>
      </w:r>
      <w:r w:rsidR="00A66EEC">
        <w:t>.</w:t>
      </w:r>
      <w:r w:rsidR="00240486">
        <w:t xml:space="preserve"> </w:t>
      </w:r>
      <w:r w:rsidR="00A66EEC">
        <w:t>T</w:t>
      </w:r>
      <w:r w:rsidR="00240486">
        <w:t>oto</w:t>
      </w:r>
      <w:r w:rsidR="00A66EEC">
        <w:t xml:space="preserve"> rozhraní</w:t>
      </w:r>
      <w:r w:rsidR="00240486">
        <w:t xml:space="preserve"> jsem původně chtěl implementovat pomocí příslušné </w:t>
      </w:r>
      <w:proofErr w:type="spellStart"/>
      <w:r w:rsidR="0020401E">
        <w:t>PowerCLI</w:t>
      </w:r>
      <w:proofErr w:type="spellEnd"/>
      <w:r w:rsidR="0020401E">
        <w:t xml:space="preserve"> </w:t>
      </w:r>
      <w:r w:rsidR="00240486">
        <w:t>knihovny od</w:t>
      </w:r>
      <w:r w:rsidR="0020401E">
        <w:t xml:space="preserve"> HPE</w:t>
      </w:r>
      <w:r w:rsidR="0022155A">
        <w:t>. Později jsem ale zjistil, že komunikace tímto způsobem je velmi nespolehlivá, protože balík</w:t>
      </w:r>
      <w:r w:rsidR="00F77E92">
        <w:t xml:space="preserve"> </w:t>
      </w:r>
      <w:proofErr w:type="spellStart"/>
      <w:r w:rsidR="00F77E92" w:rsidRPr="00F77E92">
        <w:t>HPEiLOCmdlets</w:t>
      </w:r>
      <w:proofErr w:type="spellEnd"/>
      <w:r w:rsidR="00F77E92">
        <w:t xml:space="preserve"> je poměrně zastaralý a </w:t>
      </w:r>
      <w:r w:rsidR="00A66EEC">
        <w:t>nefunkční</w:t>
      </w:r>
      <w:r w:rsidR="00F77E92">
        <w:t>.</w:t>
      </w:r>
      <w:r w:rsidR="00CB6C55">
        <w:t xml:space="preserve"> Nakonec se mi podařilo najít možnost implementace pomocí REST API, která funguje mnohem lépe a spolehlivěji.</w:t>
      </w:r>
    </w:p>
    <w:p w14:paraId="70C366C4" w14:textId="297D544B" w:rsidR="00CA11DA" w:rsidRDefault="00E7499D" w:rsidP="00F96D91">
      <w:r>
        <w:t>Ačkoli jsem si práci předem rozvrhl</w:t>
      </w:r>
      <w:r w:rsidR="000A62E2">
        <w:t xml:space="preserve"> a </w:t>
      </w:r>
      <w:r w:rsidR="000954C5">
        <w:t xml:space="preserve">celkem jasně jsem věděl, </w:t>
      </w:r>
      <w:r w:rsidR="00467B86">
        <w:t>jak má celá aplikace fungovat</w:t>
      </w:r>
      <w:r w:rsidR="006F45EF">
        <w:t>, co má kontrolovat a co v jakých případech provádět</w:t>
      </w:r>
      <w:r w:rsidR="00D76957">
        <w:t>,</w:t>
      </w:r>
      <w:r w:rsidR="004B3A1A">
        <w:t xml:space="preserve"> také jsem</w:t>
      </w:r>
      <w:r w:rsidR="00D76957">
        <w:t xml:space="preserve"> dle těchto informací navrhl model databáze</w:t>
      </w:r>
      <w:r w:rsidR="006F45EF">
        <w:t xml:space="preserve">. </w:t>
      </w:r>
      <w:r w:rsidR="00A66EEC">
        <w:t>Stejně jsem musel p</w:t>
      </w:r>
      <w:r w:rsidR="00C01D54">
        <w:t xml:space="preserve">ostupně při </w:t>
      </w:r>
      <w:r w:rsidR="00431148">
        <w:t>vytváření aplikace databázi i</w:t>
      </w:r>
      <w:r w:rsidR="007F5B32">
        <w:t xml:space="preserve"> </w:t>
      </w:r>
      <w:r w:rsidR="00E36B46">
        <w:t xml:space="preserve">fungováni metod upravovat, dokonce jsem do databáze přidal jednu novou tabulku </w:t>
      </w:r>
      <w:r w:rsidR="000A2B5B">
        <w:t>a jednu nepotřebnou zrušil. Celkově se ale nejednalo o žádné markantní změny</w:t>
      </w:r>
      <w:r w:rsidR="00F32C13">
        <w:t xml:space="preserve">, takže si myslím, že </w:t>
      </w:r>
      <w:r w:rsidR="006B076E">
        <w:t>příprava</w:t>
      </w:r>
      <w:r w:rsidR="00F32C13">
        <w:t xml:space="preserve"> </w:t>
      </w:r>
      <w:r w:rsidR="006B076E">
        <w:t xml:space="preserve">věnovaná </w:t>
      </w:r>
      <w:r w:rsidR="00606E02">
        <w:t>navržení databáze a prom</w:t>
      </w:r>
      <w:r w:rsidR="007F5B32">
        <w:t>ý</w:t>
      </w:r>
      <w:r w:rsidR="00606E02">
        <w:t>šlení fungování aplikace ještě před začátkem</w:t>
      </w:r>
      <w:r w:rsidR="00C7749B">
        <w:t xml:space="preserve"> programování</w:t>
      </w:r>
      <w:r w:rsidR="00606E02">
        <w:t xml:space="preserve"> </w:t>
      </w:r>
      <w:r w:rsidR="006B076E">
        <w:t>se vyplatila a ušetřila čas při programování a ladění aplikace</w:t>
      </w:r>
      <w:r w:rsidR="00C7749B">
        <w:t>.</w:t>
      </w:r>
    </w:p>
    <w:p w14:paraId="2EC38C03" w14:textId="04EB1100" w:rsidR="00F77FF1" w:rsidRDefault="00F77FF1" w:rsidP="00F96D91">
      <w:r>
        <w:t xml:space="preserve">Celkově jsem se u projektu snažil o co </w:t>
      </w:r>
      <w:r w:rsidR="00991BA0">
        <w:t>největší nezávislost na vybraném hardwaru</w:t>
      </w:r>
      <w:r w:rsidR="00E81BF7">
        <w:t>, například přidávání OID k UPS v nastavení aplikace</w:t>
      </w:r>
      <w:r w:rsidR="0031340D">
        <w:t xml:space="preserve"> (mohou se u </w:t>
      </w:r>
      <w:r w:rsidR="00116FD7">
        <w:t xml:space="preserve">různých </w:t>
      </w:r>
      <w:r w:rsidR="00B801F0">
        <w:t xml:space="preserve">modelů </w:t>
      </w:r>
      <w:r w:rsidR="0031340D">
        <w:t>lišit)</w:t>
      </w:r>
      <w:r w:rsidR="00920DBE">
        <w:t>,</w:t>
      </w:r>
      <w:r w:rsidR="0031340D">
        <w:t xml:space="preserve"> změnu používané verze serveru </w:t>
      </w:r>
      <w:proofErr w:type="spellStart"/>
      <w:r w:rsidR="0031340D">
        <w:t>vCente</w:t>
      </w:r>
      <w:r w:rsidR="008D1901">
        <w:t>r</w:t>
      </w:r>
      <w:proofErr w:type="spellEnd"/>
      <w:r w:rsidR="00F52E33">
        <w:t xml:space="preserve"> nebo</w:t>
      </w:r>
      <w:r w:rsidR="00920DBE">
        <w:t xml:space="preserve"> možnost využití více virtuální</w:t>
      </w:r>
      <w:r w:rsidR="00F52E33">
        <w:t>ch</w:t>
      </w:r>
      <w:r w:rsidR="00920DBE">
        <w:t xml:space="preserve"> </w:t>
      </w:r>
      <w:proofErr w:type="spellStart"/>
      <w:r w:rsidR="00DF6589">
        <w:t>storage</w:t>
      </w:r>
      <w:proofErr w:type="spellEnd"/>
      <w:r w:rsidR="00DF6589">
        <w:t xml:space="preserve"> serverů</w:t>
      </w:r>
      <w:r w:rsidR="0090437A">
        <w:t>, ačkoliv se v aktuálním nasazení využívá pouze jeden na fyzický (host) server</w:t>
      </w:r>
      <w:r w:rsidR="00235741">
        <w:t xml:space="preserve">. Díky tomu je aplikace připravena na budoucí výměnu serverů, UPS nebo aktualizaci virtualizačního softwaru </w:t>
      </w:r>
      <w:proofErr w:type="spellStart"/>
      <w:r w:rsidR="00235741">
        <w:t>VMWare</w:t>
      </w:r>
      <w:proofErr w:type="spellEnd"/>
      <w:r w:rsidR="00235741">
        <w:t xml:space="preserve"> </w:t>
      </w:r>
      <w:proofErr w:type="spellStart"/>
      <w:r w:rsidR="00235741">
        <w:t>vSphere</w:t>
      </w:r>
      <w:proofErr w:type="spellEnd"/>
      <w:r w:rsidR="00235741">
        <w:t xml:space="preserve"> a </w:t>
      </w:r>
      <w:proofErr w:type="spellStart"/>
      <w:r w:rsidR="00235741">
        <w:t>vCenter</w:t>
      </w:r>
      <w:proofErr w:type="spellEnd"/>
      <w:r w:rsidR="00235741">
        <w:t>.</w:t>
      </w:r>
      <w:r w:rsidR="00E664A6">
        <w:t xml:space="preserve"> Také jsem se snažil o co největší přívětivost uživatelského rozhraní pro administrátora</w:t>
      </w:r>
      <w:r w:rsidR="00B633A4">
        <w:t xml:space="preserve"> a jeho okamžité informování</w:t>
      </w:r>
      <w:r w:rsidR="00116FD7">
        <w:t xml:space="preserve"> při konfigurac</w:t>
      </w:r>
      <w:r w:rsidR="00297177">
        <w:t>i</w:t>
      </w:r>
      <w:r w:rsidR="00116FD7">
        <w:t xml:space="preserve"> aplikace</w:t>
      </w:r>
      <w:r w:rsidR="00B633A4">
        <w:t xml:space="preserve"> o úspěšnosti</w:t>
      </w:r>
      <w:r w:rsidR="0025209F">
        <w:t xml:space="preserve"> (případně neúspěšnosti)</w:t>
      </w:r>
      <w:r w:rsidR="00B633A4">
        <w:t xml:space="preserve"> připojení </w:t>
      </w:r>
      <w:r w:rsidR="00B633A4">
        <w:lastRenderedPageBreak/>
        <w:t xml:space="preserve">k přidávanému (upravovanému) </w:t>
      </w:r>
      <w:r w:rsidR="0025209F">
        <w:t>zařízení</w:t>
      </w:r>
      <w:r w:rsidR="00AE3585">
        <w:t xml:space="preserve">. Díky tomu </w:t>
      </w:r>
      <w:r w:rsidR="00387E29">
        <w:t>má administrátor ověřenu správnost jeho nastavení.</w:t>
      </w:r>
    </w:p>
    <w:p w14:paraId="443B423B" w14:textId="08976D0F" w:rsidR="00F85BBF" w:rsidRDefault="00F85BBF" w:rsidP="00171E66">
      <w:r>
        <w:t xml:space="preserve">Prostor pro další rozvoj aplikace vidím v přidání dalších druhů </w:t>
      </w:r>
      <w:r w:rsidR="008F0FB9">
        <w:t>zařízení, která bude</w:t>
      </w:r>
      <w:r w:rsidR="00116FD7">
        <w:t xml:space="preserve"> aplikace</w:t>
      </w:r>
      <w:r w:rsidR="008F0FB9">
        <w:t xml:space="preserve"> řídit v závislosti na stavu napájení UPS, možnosti práce s více systémy</w:t>
      </w:r>
      <w:r w:rsidR="000849A7">
        <w:t xml:space="preserve"> pro virtualizaci nebo ještě dalšími verzemi </w:t>
      </w:r>
      <w:proofErr w:type="spellStart"/>
      <w:r w:rsidR="000849A7">
        <w:t>VMWare</w:t>
      </w:r>
      <w:proofErr w:type="spellEnd"/>
      <w:r w:rsidR="000849A7">
        <w:t xml:space="preserve"> (pokud dojde ke změnám v ovládání)</w:t>
      </w:r>
      <w:r w:rsidR="00C35814">
        <w:t>. Nyní je v aplikace realizov</w:t>
      </w:r>
      <w:r w:rsidR="00FA16BF">
        <w:t>á</w:t>
      </w:r>
      <w:r w:rsidR="00C35814">
        <w:t>n</w:t>
      </w:r>
      <w:r w:rsidR="0078352A">
        <w:t>o</w:t>
      </w:r>
      <w:r w:rsidR="00C35814">
        <w:t xml:space="preserve"> vše, co je potřeba </w:t>
      </w:r>
      <w:r w:rsidR="0078352A">
        <w:t>pro</w:t>
      </w:r>
      <w:r w:rsidR="00C35814">
        <w:t xml:space="preserve"> aktuálním </w:t>
      </w:r>
      <w:r w:rsidR="00B83EAC">
        <w:t>nasazení</w:t>
      </w:r>
      <w:r w:rsidR="0078352A">
        <w:t>.</w:t>
      </w:r>
    </w:p>
    <w:p w14:paraId="26BF97E1" w14:textId="59DFB83C" w:rsidR="00B83EAC" w:rsidRDefault="00B83EAC" w:rsidP="00D44D93">
      <w:r>
        <w:t>Pokud bych si t</w:t>
      </w:r>
      <w:r w:rsidR="00D33AD8">
        <w:t xml:space="preserve">uto práci měl vybrat znovu, učinil bych tak. </w:t>
      </w:r>
      <w:r w:rsidR="00BD0C13">
        <w:t>Ačkoliv jsem na ní strávil velké množství času</w:t>
      </w:r>
      <w:r w:rsidR="00D44D93">
        <w:t xml:space="preserve"> (okolo 300 hodin)</w:t>
      </w:r>
      <w:r w:rsidR="00BD0C13">
        <w:t>, dosáhl jsem svého cíle</w:t>
      </w:r>
      <w:r w:rsidR="00C925EE">
        <w:t xml:space="preserve"> a vytvořil jsem to, co jsem očekával</w:t>
      </w:r>
      <w:r w:rsidR="007E7550">
        <w:t xml:space="preserve"> – funkční řešení pro automatizovanou správu a kontrolu napájení serverů</w:t>
      </w:r>
      <w:r w:rsidR="00B10708">
        <w:t xml:space="preserve">. Získal jsem mnoho nových zkušeností, znalostí a naučil jsem se nové věci v ASP.NET </w:t>
      </w:r>
      <w:proofErr w:type="spellStart"/>
      <w:r w:rsidR="00B10708">
        <w:t>Core</w:t>
      </w:r>
      <w:proofErr w:type="spellEnd"/>
      <w:r w:rsidR="00B10708">
        <w:t xml:space="preserve">. Porozuměl jsem syntaxi a využívání </w:t>
      </w:r>
      <w:proofErr w:type="spellStart"/>
      <w:r w:rsidR="00B10708">
        <w:t>PowerCLI</w:t>
      </w:r>
      <w:proofErr w:type="spellEnd"/>
      <w:r w:rsidR="00B10708">
        <w:t xml:space="preserve"> skriptů, práci s REST API v</w:t>
      </w:r>
      <w:r w:rsidR="00364151">
        <w:t>e</w:t>
      </w:r>
      <w:r w:rsidR="00366184">
        <w:t xml:space="preserve"> frameworku</w:t>
      </w:r>
      <w:r w:rsidR="00B10708">
        <w:t xml:space="preserve"> ASP.NET </w:t>
      </w:r>
      <w:proofErr w:type="spellStart"/>
      <w:r w:rsidR="00B10708">
        <w:t>Core</w:t>
      </w:r>
      <w:proofErr w:type="spellEnd"/>
      <w:r w:rsidR="00366184">
        <w:t xml:space="preserve"> jazyka c#</w:t>
      </w:r>
      <w:r w:rsidR="00B10708">
        <w:t xml:space="preserve">. Naučil jsem se získávat informace o zařízeních pomocí protokolu SNMP a pochopil jsem význam unikátních OID sloužících pro </w:t>
      </w:r>
      <w:r w:rsidR="0078352A">
        <w:t xml:space="preserve">získání </w:t>
      </w:r>
      <w:r w:rsidR="00B10708">
        <w:t>mnou vyžadovaných údajů.</w:t>
      </w:r>
    </w:p>
    <w:p w14:paraId="1C2390DC" w14:textId="77777777" w:rsidR="00171E66" w:rsidRDefault="00171E66" w:rsidP="00F96D91"/>
    <w:p w14:paraId="1F439FB6" w14:textId="77777777" w:rsidR="006F508F" w:rsidRDefault="006F508F" w:rsidP="00440DE5">
      <w:pPr>
        <w:pStyle w:val="Neslovannadpis"/>
      </w:pPr>
      <w:bookmarkStart w:id="56" w:name="_Toc86047604"/>
      <w:bookmarkStart w:id="57" w:name="_Toc86055211"/>
      <w:bookmarkStart w:id="58" w:name="_Toc98159207"/>
      <w:r>
        <w:lastRenderedPageBreak/>
        <w:t>Seznam zkratek a odborných výrazů</w:t>
      </w:r>
      <w:bookmarkEnd w:id="56"/>
      <w:bookmarkEnd w:id="57"/>
      <w:bookmarkEnd w:id="58"/>
    </w:p>
    <w:p w14:paraId="6C3FCF97" w14:textId="77777777" w:rsidR="00297177" w:rsidRDefault="00297177" w:rsidP="00297177">
      <w:pPr>
        <w:pStyle w:val="Pojem"/>
      </w:pPr>
      <w:r>
        <w:t>API</w:t>
      </w:r>
    </w:p>
    <w:p w14:paraId="53A7ED1A" w14:textId="3A2D1BD9" w:rsidR="00297177" w:rsidRDefault="00297177" w:rsidP="00297177">
      <w:pPr>
        <w:pStyle w:val="Vysvtlenpojmu"/>
      </w:pPr>
      <w:proofErr w:type="spellStart"/>
      <w:r w:rsidRPr="005570D7">
        <w:t>Application</w:t>
      </w:r>
      <w:proofErr w:type="spellEnd"/>
      <w:r w:rsidRPr="005570D7">
        <w:t xml:space="preserve"> </w:t>
      </w:r>
      <w:proofErr w:type="spellStart"/>
      <w:r w:rsidRPr="005570D7">
        <w:t>Programming</w:t>
      </w:r>
      <w:proofErr w:type="spellEnd"/>
      <w:r w:rsidRPr="005570D7">
        <w:t xml:space="preserve"> Interface</w:t>
      </w:r>
      <w:r>
        <w:t xml:space="preserve"> – rozhraní pro práci se systémem</w:t>
      </w:r>
    </w:p>
    <w:p w14:paraId="521D9D20" w14:textId="77777777" w:rsidR="00297177" w:rsidRDefault="00297177" w:rsidP="00297177">
      <w:pPr>
        <w:pStyle w:val="Pojem"/>
      </w:pPr>
      <w:r>
        <w:t xml:space="preserve">API </w:t>
      </w:r>
      <w:proofErr w:type="spellStart"/>
      <w:r>
        <w:t>endpoint</w:t>
      </w:r>
      <w:proofErr w:type="spellEnd"/>
    </w:p>
    <w:p w14:paraId="5521C23E" w14:textId="269BFB28" w:rsidR="00297177" w:rsidRDefault="00297177" w:rsidP="00297177">
      <w:pPr>
        <w:pStyle w:val="Vysvtlenpojmu"/>
      </w:pPr>
      <w:r>
        <w:t>„Koncový bod API“, URL adresa, na kterou jsou odesílány žádosti typu GET (získání dat), POST (odeslání dat), PUT (úprava dat) dle dokumentace k</w:t>
      </w:r>
      <w:r w:rsidR="00DF6E0B">
        <w:t> </w:t>
      </w:r>
      <w:r>
        <w:t>API</w:t>
      </w:r>
    </w:p>
    <w:p w14:paraId="16EA5175" w14:textId="77777777" w:rsidR="00297177" w:rsidRDefault="00297177" w:rsidP="00297177">
      <w:pPr>
        <w:pStyle w:val="Pojem"/>
      </w:pPr>
      <w:r>
        <w:t>CLI</w:t>
      </w:r>
    </w:p>
    <w:p w14:paraId="3643B844" w14:textId="71F94D63" w:rsidR="00297177" w:rsidRDefault="00297177" w:rsidP="00297177">
      <w:pPr>
        <w:pStyle w:val="Vysvtlenpojmu"/>
      </w:pPr>
      <w:proofErr w:type="spellStart"/>
      <w:r>
        <w:t>Command</w:t>
      </w:r>
      <w:proofErr w:type="spellEnd"/>
      <w:r>
        <w:t xml:space="preserve"> Line Interface – rozhraní, kde</w:t>
      </w:r>
      <w:r w:rsidRPr="00593D3E">
        <w:t xml:space="preserve"> uživatel komunikuje s programy zapisováním příkazů do příkazového řádku</w:t>
      </w:r>
    </w:p>
    <w:p w14:paraId="0F040A6A" w14:textId="77777777" w:rsidR="00DF6E0B" w:rsidRDefault="00DF6E0B" w:rsidP="00DF6E0B">
      <w:pPr>
        <w:pStyle w:val="Pojem"/>
      </w:pP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41AB0FA" w14:textId="6FDB9DB9" w:rsidR="00DF6E0B" w:rsidRPr="00DF6E0B" w:rsidRDefault="00DF6E0B" w:rsidP="00DF6E0B">
      <w:pPr>
        <w:pStyle w:val="Vysvtlenpojmu"/>
      </w:pPr>
      <w:r>
        <w:t>Textový řetězec, kde jsou uloženy informace k připojení k databází (adresa databázového serveru, uživatelské jméno a heslo)</w:t>
      </w:r>
    </w:p>
    <w:p w14:paraId="6D3489DD" w14:textId="77777777" w:rsidR="00297177" w:rsidRDefault="00297177" w:rsidP="00297177">
      <w:pPr>
        <w:pStyle w:val="Pojem"/>
      </w:pPr>
      <w:proofErr w:type="spellStart"/>
      <w:r>
        <w:t>ESXi</w:t>
      </w:r>
      <w:proofErr w:type="spellEnd"/>
    </w:p>
    <w:p w14:paraId="1399DFE5" w14:textId="77777777" w:rsidR="00297177" w:rsidRPr="00873AAF" w:rsidRDefault="00297177" w:rsidP="00297177">
      <w:pPr>
        <w:pStyle w:val="Vysvtlenpojmu"/>
      </w:pPr>
      <w:proofErr w:type="spellStart"/>
      <w:r>
        <w:t>Elastic</w:t>
      </w:r>
      <w:proofErr w:type="spellEnd"/>
      <w:r>
        <w:t xml:space="preserve"> </w:t>
      </w:r>
      <w:proofErr w:type="spellStart"/>
      <w:r>
        <w:t>Sky</w:t>
      </w:r>
      <w:proofErr w:type="spellEnd"/>
      <w:r>
        <w:t xml:space="preserve"> X </w:t>
      </w:r>
      <w:proofErr w:type="spellStart"/>
      <w:r>
        <w:t>integrated</w:t>
      </w:r>
      <w:proofErr w:type="spellEnd"/>
      <w:r>
        <w:t xml:space="preserve"> – operační systém hostitelského serveru v prostředí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vSphere</w:t>
      </w:r>
      <w:proofErr w:type="spellEnd"/>
    </w:p>
    <w:p w14:paraId="1DE6B534" w14:textId="77777777" w:rsidR="00297177" w:rsidRDefault="00297177" w:rsidP="00297177">
      <w:pPr>
        <w:pStyle w:val="Pojem"/>
      </w:pPr>
      <w:r>
        <w:t>HPE</w:t>
      </w:r>
    </w:p>
    <w:p w14:paraId="36C2413E" w14:textId="77777777" w:rsidR="00297177" w:rsidRDefault="00297177" w:rsidP="00297177">
      <w:pPr>
        <w:pStyle w:val="Vysvtlenpojmu"/>
      </w:pPr>
      <w:r>
        <w:t xml:space="preserve">Hewlett-Packard </w:t>
      </w:r>
      <w:proofErr w:type="spellStart"/>
      <w:r>
        <w:t>Enterprise</w:t>
      </w:r>
      <w:proofErr w:type="spellEnd"/>
      <w:r>
        <w:t xml:space="preserve"> – výrobce profesionálních zařízení</w:t>
      </w:r>
    </w:p>
    <w:p w14:paraId="1E67BD82" w14:textId="77777777" w:rsidR="00297177" w:rsidRDefault="00297177" w:rsidP="00297177">
      <w:pPr>
        <w:pStyle w:val="Pojem"/>
      </w:pPr>
      <w:r>
        <w:t>IIS</w:t>
      </w:r>
    </w:p>
    <w:p w14:paraId="0CDDE4AB" w14:textId="29058FE2" w:rsidR="00297177" w:rsidRDefault="00297177" w:rsidP="00297177">
      <w:pPr>
        <w:pStyle w:val="Vysvtlenpojmu"/>
      </w:pPr>
      <w:r>
        <w:t xml:space="preserve">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r w:rsidR="00054B0D">
        <w:t xml:space="preserve">– </w:t>
      </w:r>
      <w:r>
        <w:t>Internetová informační služba, webový server</w:t>
      </w:r>
    </w:p>
    <w:p w14:paraId="6F921431" w14:textId="015F5D1F" w:rsidR="00297177" w:rsidRDefault="00297177" w:rsidP="00297177">
      <w:pPr>
        <w:pStyle w:val="Pojem"/>
      </w:pPr>
      <w:proofErr w:type="spellStart"/>
      <w:r>
        <w:t>iLO</w:t>
      </w:r>
      <w:proofErr w:type="spellEnd"/>
    </w:p>
    <w:p w14:paraId="4284221D" w14:textId="58AB92D7" w:rsidR="00D72319" w:rsidRDefault="00DF6E0B" w:rsidP="00D72319">
      <w:pPr>
        <w:pStyle w:val="Vysvtlenpojmu"/>
      </w:pPr>
      <w:proofErr w:type="spellStart"/>
      <w:r w:rsidRPr="00DF6E0B">
        <w:t>Integrated</w:t>
      </w:r>
      <w:proofErr w:type="spellEnd"/>
      <w:r w:rsidRPr="00DF6E0B">
        <w:t xml:space="preserve"> </w:t>
      </w:r>
      <w:proofErr w:type="spellStart"/>
      <w:r w:rsidRPr="00DF6E0B">
        <w:t>Lights-Out</w:t>
      </w:r>
      <w:proofErr w:type="spellEnd"/>
      <w:r>
        <w:t xml:space="preserve"> </w:t>
      </w:r>
      <w:r w:rsidR="00054B0D">
        <w:t xml:space="preserve">– </w:t>
      </w:r>
      <w:r w:rsidRPr="00DF6E0B">
        <w:t xml:space="preserve">je patentovaná technologie pro správu serverů společnosti Hewlett-Packard </w:t>
      </w:r>
      <w:proofErr w:type="spellStart"/>
      <w:r w:rsidRPr="00DF6E0B">
        <w:t>Enterprise</w:t>
      </w:r>
      <w:proofErr w:type="spellEnd"/>
      <w:r>
        <w:t xml:space="preserve"> (HPE)</w:t>
      </w:r>
    </w:p>
    <w:p w14:paraId="492D1AF8" w14:textId="557B8D78" w:rsidR="008B20AC" w:rsidRDefault="008B20AC" w:rsidP="008B20AC">
      <w:pPr>
        <w:pStyle w:val="Pojem"/>
      </w:pPr>
      <w:r>
        <w:t>LAN</w:t>
      </w:r>
    </w:p>
    <w:p w14:paraId="7FEF2642" w14:textId="533F608E" w:rsidR="008B20AC" w:rsidRPr="008B20AC" w:rsidRDefault="008B20AC" w:rsidP="008B20AC">
      <w:pPr>
        <w:pStyle w:val="Vysvtlenpojmu"/>
      </w:pPr>
      <w:proofErr w:type="spellStart"/>
      <w:r>
        <w:t>Local</w:t>
      </w:r>
      <w:proofErr w:type="spellEnd"/>
      <w:r>
        <w:t xml:space="preserve"> Area Network – místní počítačová síť</w:t>
      </w:r>
    </w:p>
    <w:p w14:paraId="145E1DA9" w14:textId="3CC7AF96" w:rsidR="00083E88" w:rsidRDefault="00083E88" w:rsidP="00083E88">
      <w:pPr>
        <w:pStyle w:val="Pojem"/>
      </w:pPr>
      <w:r>
        <w:t>NAS</w:t>
      </w:r>
    </w:p>
    <w:p w14:paraId="79A49809" w14:textId="7E70B532" w:rsidR="00083E88" w:rsidRDefault="005500E4" w:rsidP="00083E88">
      <w:pPr>
        <w:pStyle w:val="Vysvtlenpojmu"/>
      </w:pPr>
      <w:r w:rsidRPr="005500E4">
        <w:t xml:space="preserve">Network </w:t>
      </w:r>
      <w:proofErr w:type="spellStart"/>
      <w:r w:rsidRPr="005500E4">
        <w:t>Attached</w:t>
      </w:r>
      <w:proofErr w:type="spellEnd"/>
      <w:r w:rsidRPr="005500E4">
        <w:t xml:space="preserve"> </w:t>
      </w:r>
      <w:proofErr w:type="spellStart"/>
      <w:r w:rsidRPr="005500E4">
        <w:t>Storage</w:t>
      </w:r>
      <w:proofErr w:type="spellEnd"/>
      <w:r>
        <w:t xml:space="preserve"> </w:t>
      </w:r>
      <w:r w:rsidR="00083E88">
        <w:t xml:space="preserve">– </w:t>
      </w:r>
      <w:r w:rsidR="00A5217B">
        <w:t>síťové uložiště dat</w:t>
      </w:r>
    </w:p>
    <w:p w14:paraId="02689605" w14:textId="77777777" w:rsidR="00DF6E0B" w:rsidRDefault="00DF6E0B" w:rsidP="00DF6E0B">
      <w:pPr>
        <w:pStyle w:val="Pojem"/>
      </w:pPr>
      <w:r>
        <w:lastRenderedPageBreak/>
        <w:t>OID</w:t>
      </w:r>
    </w:p>
    <w:p w14:paraId="015000F5" w14:textId="77777777" w:rsidR="00DF6E0B" w:rsidRPr="00B627B6" w:rsidRDefault="00DF6E0B" w:rsidP="00DF6E0B">
      <w:pPr>
        <w:pStyle w:val="Vysvtlenpojmu"/>
      </w:pPr>
      <w:proofErr w:type="spellStart"/>
      <w:r w:rsidRPr="00B627B6">
        <w:t>O</w:t>
      </w:r>
      <w:r w:rsidRPr="004812EE">
        <w:t>bject</w:t>
      </w:r>
      <w:proofErr w:type="spellEnd"/>
      <w:r w:rsidRPr="004812EE">
        <w:t xml:space="preserve"> </w:t>
      </w:r>
      <w:proofErr w:type="spellStart"/>
      <w:r w:rsidRPr="004812EE">
        <w:t>identifie</w:t>
      </w:r>
      <w:r w:rsidRPr="00B627B6">
        <w:t>r</w:t>
      </w:r>
      <w:proofErr w:type="spellEnd"/>
      <w:r>
        <w:t xml:space="preserve"> – jednoznačný identifikátor pro požadovaný údaj v protokolu SNMP</w:t>
      </w:r>
    </w:p>
    <w:p w14:paraId="6AD04345" w14:textId="77777777" w:rsidR="00DF6E0B" w:rsidRDefault="00DF6E0B" w:rsidP="00DF6E0B">
      <w:pPr>
        <w:pStyle w:val="Pojem"/>
      </w:pPr>
      <w:r>
        <w:t>PC</w:t>
      </w:r>
    </w:p>
    <w:p w14:paraId="52B18DAD" w14:textId="77777777" w:rsidR="00DF6E0B" w:rsidRDefault="00DF6E0B" w:rsidP="00DF6E0B">
      <w:pPr>
        <w:pStyle w:val="Vysvtlenpojmu"/>
      </w:pPr>
      <w:proofErr w:type="spellStart"/>
      <w:r>
        <w:t>Personal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– osobní počítač</w:t>
      </w:r>
    </w:p>
    <w:p w14:paraId="07FE42C0" w14:textId="77777777" w:rsidR="00DF6E0B" w:rsidRDefault="00DF6E0B" w:rsidP="00DF6E0B">
      <w:pPr>
        <w:pStyle w:val="Pojem"/>
      </w:pPr>
      <w:proofErr w:type="spellStart"/>
      <w:r>
        <w:t>PowerCLI</w:t>
      </w:r>
      <w:proofErr w:type="spellEnd"/>
    </w:p>
    <w:p w14:paraId="40536E22" w14:textId="77777777" w:rsidR="00DF6E0B" w:rsidRDefault="00DF6E0B" w:rsidP="00DF6E0B">
      <w:pPr>
        <w:pStyle w:val="Vysvtlenpojmu"/>
      </w:pPr>
      <w:r w:rsidRPr="00BD73E8">
        <w:t xml:space="preserve">řešení automatizace úloh pro více platforem, které se </w:t>
      </w:r>
      <w:r>
        <w:t xml:space="preserve">volá pomocí příkazů </w:t>
      </w:r>
      <w:r w:rsidRPr="000509F8">
        <w:t>skriptovacího jazyka</w:t>
      </w:r>
    </w:p>
    <w:p w14:paraId="1A5C7DF3" w14:textId="77777777" w:rsidR="00DF6E0B" w:rsidRDefault="00DF6E0B" w:rsidP="00DF6E0B">
      <w:pPr>
        <w:pStyle w:val="Pojem"/>
      </w:pPr>
      <w:r>
        <w:t>REST</w:t>
      </w:r>
    </w:p>
    <w:p w14:paraId="695881F5" w14:textId="6BFD2621" w:rsidR="00DF6E0B" w:rsidRDefault="00DF6E0B" w:rsidP="00DF6E0B">
      <w:pPr>
        <w:pStyle w:val="Vysvtlenpojmu"/>
      </w:pPr>
      <w:proofErr w:type="spellStart"/>
      <w:r w:rsidRPr="0069213D">
        <w:t>Representational</w:t>
      </w:r>
      <w:proofErr w:type="spellEnd"/>
      <w:r w:rsidRPr="0069213D">
        <w:t xml:space="preserve"> </w:t>
      </w:r>
      <w:proofErr w:type="spellStart"/>
      <w:r w:rsidRPr="0069213D">
        <w:t>State</w:t>
      </w:r>
      <w:proofErr w:type="spellEnd"/>
      <w:r w:rsidRPr="0069213D">
        <w:t xml:space="preserve"> Transfer</w:t>
      </w:r>
      <w:r>
        <w:t xml:space="preserve"> </w:t>
      </w:r>
      <w:r w:rsidR="008422BB">
        <w:t xml:space="preserve">– </w:t>
      </w:r>
      <w:r>
        <w:t>architektura pro webové API</w:t>
      </w:r>
    </w:p>
    <w:p w14:paraId="582D9864" w14:textId="77777777" w:rsidR="00DF6E0B" w:rsidRDefault="00DF6E0B" w:rsidP="00DF6E0B">
      <w:pPr>
        <w:pStyle w:val="Pojem"/>
      </w:pPr>
      <w:r>
        <w:t>SAN</w:t>
      </w:r>
    </w:p>
    <w:p w14:paraId="683C21A5" w14:textId="45A3AD20" w:rsidR="00DF6E0B" w:rsidRDefault="00DF6E0B" w:rsidP="00DF6E0B">
      <w:pPr>
        <w:pStyle w:val="Vysvtlenpojmu"/>
      </w:pPr>
      <w:proofErr w:type="spellStart"/>
      <w:r>
        <w:t>S</w:t>
      </w:r>
      <w:r w:rsidRPr="00C8567D">
        <w:t>torage</w:t>
      </w:r>
      <w:proofErr w:type="spellEnd"/>
      <w:r w:rsidRPr="00C8567D">
        <w:t xml:space="preserve"> </w:t>
      </w:r>
      <w:r w:rsidR="008B20AC">
        <w:t>A</w:t>
      </w:r>
      <w:r w:rsidRPr="00C8567D">
        <w:t xml:space="preserve">rea </w:t>
      </w:r>
      <w:r w:rsidR="008B20AC">
        <w:t>N</w:t>
      </w:r>
      <w:r w:rsidRPr="00C8567D">
        <w:t>etwork</w:t>
      </w:r>
      <w:r>
        <w:t xml:space="preserve"> – dedikovaná datová síť</w:t>
      </w:r>
    </w:p>
    <w:p w14:paraId="555D8F29" w14:textId="77777777" w:rsidR="00DF6E0B" w:rsidRDefault="00DF6E0B" w:rsidP="00DF6E0B">
      <w:pPr>
        <w:pStyle w:val="Pojem"/>
      </w:pPr>
      <w:r>
        <w:t>SMTP</w:t>
      </w:r>
    </w:p>
    <w:p w14:paraId="0149E8BF" w14:textId="77777777" w:rsidR="00DF6E0B" w:rsidRDefault="00DF6E0B" w:rsidP="00DF6E0B">
      <w:pPr>
        <w:pStyle w:val="Vysvtlenpojmu"/>
      </w:pPr>
      <w:proofErr w:type="spellStart"/>
      <w:r w:rsidRPr="00462777">
        <w:t>Simple</w:t>
      </w:r>
      <w:proofErr w:type="spellEnd"/>
      <w:r w:rsidRPr="00462777">
        <w:t xml:space="preserve"> Mail Transfer </w:t>
      </w:r>
      <w:proofErr w:type="spellStart"/>
      <w:r w:rsidRPr="00462777">
        <w:t>Protocol</w:t>
      </w:r>
      <w:proofErr w:type="spellEnd"/>
      <w:r>
        <w:t xml:space="preserve"> – internetový protokol určený pro odesílání internetových zpráv</w:t>
      </w:r>
    </w:p>
    <w:p w14:paraId="23A84772" w14:textId="77777777" w:rsidR="00DF6E0B" w:rsidRDefault="00DF6E0B" w:rsidP="00DF6E0B">
      <w:pPr>
        <w:pStyle w:val="Pojem"/>
      </w:pPr>
      <w:r>
        <w:t>SNMP</w:t>
      </w:r>
    </w:p>
    <w:p w14:paraId="44E438EC" w14:textId="15668190" w:rsidR="00DF6E0B" w:rsidRPr="00DF6E0B" w:rsidRDefault="00DF6E0B" w:rsidP="00DF6E0B">
      <w:pPr>
        <w:pStyle w:val="Vysvtlenpojmu"/>
      </w:pPr>
      <w:proofErr w:type="spellStart"/>
      <w:r w:rsidRPr="002D09C2">
        <w:t>Simple</w:t>
      </w:r>
      <w:proofErr w:type="spellEnd"/>
      <w:r w:rsidRPr="002D09C2">
        <w:t xml:space="preserve"> Network Management </w:t>
      </w:r>
      <w:proofErr w:type="spellStart"/>
      <w:r w:rsidRPr="002D09C2">
        <w:t>Protocol</w:t>
      </w:r>
      <w:proofErr w:type="spellEnd"/>
      <w:r w:rsidRPr="002D09C2">
        <w:t xml:space="preserve"> – protokol pro získání informací o stavu zařízení</w:t>
      </w:r>
    </w:p>
    <w:p w14:paraId="08014FA2" w14:textId="7A04122D" w:rsidR="00083E88" w:rsidRDefault="00083E88" w:rsidP="00083E88">
      <w:pPr>
        <w:pStyle w:val="Pojem"/>
      </w:pPr>
      <w:r>
        <w:t>UPS</w:t>
      </w:r>
    </w:p>
    <w:p w14:paraId="3558AE87" w14:textId="6A53665F" w:rsidR="00083E88" w:rsidRDefault="0037384C" w:rsidP="00083E88">
      <w:pPr>
        <w:pStyle w:val="Vysvtlenpojmu"/>
      </w:pPr>
      <w:proofErr w:type="spellStart"/>
      <w:r w:rsidRPr="0037384C">
        <w:t>Uninterruptible</w:t>
      </w:r>
      <w:proofErr w:type="spellEnd"/>
      <w:r w:rsidRPr="0037384C">
        <w:t xml:space="preserve"> </w:t>
      </w:r>
      <w:proofErr w:type="spellStart"/>
      <w:r w:rsidRPr="0037384C">
        <w:t>Power</w:t>
      </w:r>
      <w:proofErr w:type="spellEnd"/>
      <w:r w:rsidRPr="0037384C">
        <w:t xml:space="preserve"> Supply</w:t>
      </w:r>
      <w:r>
        <w:t xml:space="preserve"> </w:t>
      </w:r>
      <w:r w:rsidR="00083E88">
        <w:t xml:space="preserve">– </w:t>
      </w:r>
      <w:r>
        <w:t>záložní baterie, která zajištuje</w:t>
      </w:r>
      <w:r w:rsidR="00C947B9">
        <w:t xml:space="preserve"> napájení (především počítačů nebo serverů) i při výpadku elektřiny</w:t>
      </w:r>
    </w:p>
    <w:p w14:paraId="2456FBD4" w14:textId="77777777" w:rsidR="00DF6E0B" w:rsidRDefault="00DF6E0B" w:rsidP="00DF6E0B">
      <w:pPr>
        <w:pStyle w:val="Pojem"/>
      </w:pPr>
      <w:proofErr w:type="spellStart"/>
      <w:r>
        <w:t>vCenter</w:t>
      </w:r>
      <w:proofErr w:type="spellEnd"/>
      <w:r>
        <w:t xml:space="preserve"> server</w:t>
      </w:r>
    </w:p>
    <w:p w14:paraId="1C8B3AAF" w14:textId="1E4E9DC9" w:rsidR="00DF6E0B" w:rsidRPr="00DF6E0B" w:rsidRDefault="00DF6E0B" w:rsidP="00DF6E0B">
      <w:pPr>
        <w:pStyle w:val="Vysvtlenpojmu"/>
      </w:pPr>
      <w:r>
        <w:t>jedná se o virtuální server sloužící k řízení několika virtuálních serverů na několika hostitelských serverech zároveň</w:t>
      </w:r>
    </w:p>
    <w:p w14:paraId="10CD6A96" w14:textId="344F2DF4" w:rsidR="00E53B50" w:rsidRDefault="00E53B50" w:rsidP="00E53B50">
      <w:pPr>
        <w:pStyle w:val="Pojem"/>
      </w:pPr>
      <w:r>
        <w:t>VSA</w:t>
      </w:r>
    </w:p>
    <w:p w14:paraId="5CA2B132" w14:textId="16A0409A" w:rsidR="00E53B50" w:rsidRDefault="00E51C3B" w:rsidP="00E53B50">
      <w:pPr>
        <w:pStyle w:val="Vysvtlenpojmu"/>
      </w:pPr>
      <w:proofErr w:type="spellStart"/>
      <w:r>
        <w:t>V</w:t>
      </w:r>
      <w:r w:rsidRPr="00E51C3B">
        <w:t>irtual</w:t>
      </w:r>
      <w:proofErr w:type="spellEnd"/>
      <w:r w:rsidRPr="00E51C3B">
        <w:t xml:space="preserve"> </w:t>
      </w:r>
      <w:proofErr w:type="spellStart"/>
      <w:r w:rsidRPr="00E51C3B">
        <w:t>storage</w:t>
      </w:r>
      <w:proofErr w:type="spellEnd"/>
      <w:r w:rsidRPr="00E51C3B">
        <w:t xml:space="preserve"> </w:t>
      </w:r>
      <w:proofErr w:type="spellStart"/>
      <w:r w:rsidRPr="00E51C3B">
        <w:t>appliance</w:t>
      </w:r>
      <w:proofErr w:type="spellEnd"/>
      <w:r w:rsidR="00EE1EF9">
        <w:t xml:space="preserve"> – </w:t>
      </w:r>
      <w:r w:rsidR="00187953" w:rsidRPr="00187953">
        <w:t xml:space="preserve">řadič úložiště, který </w:t>
      </w:r>
      <w:r w:rsidR="009B1248">
        <w:t>je s</w:t>
      </w:r>
      <w:r w:rsidR="00DE274F">
        <w:t>puštěn</w:t>
      </w:r>
      <w:r w:rsidR="00187953" w:rsidRPr="00187953">
        <w:t xml:space="preserve"> na virtuálním </w:t>
      </w:r>
      <w:r w:rsidR="00DE274F">
        <w:t>serveru</w:t>
      </w:r>
    </w:p>
    <w:p w14:paraId="572E593D" w14:textId="1EA2CB5C" w:rsidR="000801D9" w:rsidRDefault="000801D9" w:rsidP="000801D9">
      <w:pPr>
        <w:pStyle w:val="Neslovannadpis"/>
      </w:pPr>
      <w:bookmarkStart w:id="59" w:name="_Toc86062821"/>
      <w:bookmarkStart w:id="60" w:name="_Toc86047606"/>
      <w:bookmarkStart w:id="61" w:name="_Toc86055213"/>
      <w:bookmarkStart w:id="62" w:name="_Toc98159208"/>
      <w:r>
        <w:lastRenderedPageBreak/>
        <w:t>Seznam obrázků</w:t>
      </w:r>
      <w:bookmarkEnd w:id="59"/>
      <w:bookmarkEnd w:id="62"/>
    </w:p>
    <w:p w14:paraId="1412CDD2" w14:textId="20E3F951" w:rsidR="00CA0ABD" w:rsidRDefault="00833F9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8158922" w:history="1">
        <w:r w:rsidR="00CA0ABD" w:rsidRPr="00132521">
          <w:rPr>
            <w:rStyle w:val="Hypertextovodkaz"/>
            <w:noProof/>
          </w:rPr>
          <w:t>Obrázek 1 Úvodní stránka aplikace – zobrazení stavových dat</w:t>
        </w:r>
        <w:r w:rsidR="00CA0ABD">
          <w:rPr>
            <w:noProof/>
            <w:webHidden/>
          </w:rPr>
          <w:tab/>
        </w:r>
        <w:r w:rsidR="00CA0ABD">
          <w:rPr>
            <w:noProof/>
            <w:webHidden/>
          </w:rPr>
          <w:fldChar w:fldCharType="begin"/>
        </w:r>
        <w:r w:rsidR="00CA0ABD">
          <w:rPr>
            <w:noProof/>
            <w:webHidden/>
          </w:rPr>
          <w:instrText xml:space="preserve"> PAGEREF _Toc98158922 \h </w:instrText>
        </w:r>
        <w:r w:rsidR="00CA0ABD">
          <w:rPr>
            <w:noProof/>
            <w:webHidden/>
          </w:rPr>
        </w:r>
        <w:r w:rsidR="00CA0ABD">
          <w:rPr>
            <w:noProof/>
            <w:webHidden/>
          </w:rPr>
          <w:fldChar w:fldCharType="separate"/>
        </w:r>
        <w:r w:rsidR="00CA0ABD">
          <w:rPr>
            <w:noProof/>
            <w:webHidden/>
          </w:rPr>
          <w:t>4</w:t>
        </w:r>
        <w:r w:rsidR="00CA0ABD">
          <w:rPr>
            <w:noProof/>
            <w:webHidden/>
          </w:rPr>
          <w:fldChar w:fldCharType="end"/>
        </w:r>
      </w:hyperlink>
    </w:p>
    <w:p w14:paraId="306EAFA1" w14:textId="01A3B1AE" w:rsidR="00CA0ABD" w:rsidRDefault="00CA0AB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158923" w:history="1">
        <w:r w:rsidRPr="00132521">
          <w:rPr>
            <w:rStyle w:val="Hypertextovodkaz"/>
            <w:noProof/>
          </w:rPr>
          <w:t>Obrázek 2 Seznam virtuálních serverů a informace o jejich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549220" w14:textId="0609B70F" w:rsidR="00CA0ABD" w:rsidRDefault="00CA0AB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23" w:anchor="_Toc98158924" w:history="1">
        <w:r w:rsidRPr="00132521">
          <w:rPr>
            <w:rStyle w:val="Hypertextovodkaz"/>
            <w:noProof/>
          </w:rPr>
          <w:t>Obrázek 3 Formulář pro přidání VSA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7698E9" w14:textId="2300CDE4" w:rsidR="00CA0ABD" w:rsidRDefault="00CA0AB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158925" w:history="1">
        <w:r w:rsidRPr="00132521">
          <w:rPr>
            <w:rStyle w:val="Hypertextovodkaz"/>
            <w:noProof/>
          </w:rPr>
          <w:t>Obrázek 4 Zobrazení stavu fyzického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D500D5" w14:textId="72BD96D6" w:rsidR="00CA0ABD" w:rsidRDefault="00CA0AB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158926" w:history="1">
        <w:r w:rsidRPr="00132521">
          <w:rPr>
            <w:rStyle w:val="Hypertextovodkaz"/>
            <w:noProof/>
          </w:rPr>
          <w:t>Obrázek 5 Stránka pro zobrazení dat z logu 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605106" w14:textId="4A8DAB38" w:rsidR="00833F94" w:rsidRPr="00833F94" w:rsidRDefault="00833F94" w:rsidP="00833F94">
      <w:pPr>
        <w:pStyle w:val="Sta"/>
        <w:rPr>
          <w:lang w:eastAsia="en-US"/>
        </w:rPr>
      </w:pPr>
      <w:r>
        <w:rPr>
          <w:lang w:eastAsia="en-US"/>
        </w:rPr>
        <w:fldChar w:fldCharType="end"/>
      </w:r>
    </w:p>
    <w:bookmarkEnd w:id="61" w:displacedByCustomXml="next"/>
    <w:bookmarkEnd w:id="60" w:displacedByCustomXml="next"/>
    <w:bookmarkStart w:id="63" w:name="_Toc98159209" w:displacedByCustomXml="next"/>
    <w:bookmarkStart w:id="64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495971F3" w14:textId="77777777" w:rsidR="00760862" w:rsidRPr="00394D8A" w:rsidRDefault="00760862" w:rsidP="00760862">
          <w:pPr>
            <w:pStyle w:val="Neslovannadpis"/>
          </w:pPr>
          <w:r w:rsidRPr="00394D8A">
            <w:t>Použité zdroje</w:t>
          </w:r>
          <w:bookmarkEnd w:id="64"/>
          <w:bookmarkEnd w:id="63"/>
        </w:p>
        <w:p w14:paraId="700A2616" w14:textId="77777777" w:rsidR="008B20AC" w:rsidRDefault="00760862" w:rsidP="008B20AC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8B20AC">
            <w:rPr>
              <w:noProof/>
            </w:rPr>
            <w:t xml:space="preserve">1. </w:t>
          </w:r>
          <w:r w:rsidR="008B20AC">
            <w:rPr>
              <w:b/>
              <w:bCs/>
              <w:noProof/>
            </w:rPr>
            <w:t>Wikipedia.</w:t>
          </w:r>
          <w:r w:rsidR="008B20AC">
            <w:rPr>
              <w:noProof/>
            </w:rPr>
            <w:t xml:space="preserve"> Identifikátor objektu. </w:t>
          </w:r>
          <w:r w:rsidR="008B20AC">
            <w:rPr>
              <w:i/>
              <w:iCs/>
              <w:noProof/>
            </w:rPr>
            <w:t xml:space="preserve">Wikipedia. </w:t>
          </w:r>
          <w:r w:rsidR="008B20AC">
            <w:rPr>
              <w:noProof/>
            </w:rPr>
            <w:t>[Online] 12. leden 2022. https://cs.wikipedia.org/wiki/Identifikátor_objektu.</w:t>
          </w:r>
        </w:p>
        <w:p w14:paraId="50641B05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VMWare.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VMWare Developer Documentation. </w:t>
          </w:r>
          <w:r>
            <w:rPr>
              <w:noProof/>
            </w:rPr>
            <w:t>[Online] 12. leden 2022. https://developer.vmware.com/apis.</w:t>
          </w:r>
        </w:p>
        <w:p w14:paraId="2B6D6091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Zdroj nepřerušovaného napájení.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12. leden 2022. https://cs.wikipedia.org/wiki/Zdroj_nepřerušovaného_napájen%C3%AD.</w:t>
          </w:r>
        </w:p>
        <w:p w14:paraId="1E1E54AC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Encyklopedia.</w:t>
          </w:r>
          <w:r>
            <w:rPr>
              <w:noProof/>
            </w:rPr>
            <w:t xml:space="preserve"> VMware ESXi. </w:t>
          </w:r>
          <w:r>
            <w:rPr>
              <w:i/>
              <w:iCs/>
              <w:noProof/>
            </w:rPr>
            <w:t xml:space="preserve">Encyklopedia. </w:t>
          </w:r>
          <w:r>
            <w:rPr>
              <w:noProof/>
            </w:rPr>
            <w:t>[Online] 13. březen 2022. https://wikijii.com/wiki/vmware_esxi.</w:t>
          </w:r>
        </w:p>
        <w:p w14:paraId="0CA31498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Simple Mail Transfer Protocol.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2022. únor 2022. https://cs.wikipedia.org/wiki/Simple_Mail_Transfer_Protocol.</w:t>
          </w:r>
        </w:p>
        <w:p w14:paraId="6759B0FB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TechTarget.</w:t>
          </w:r>
          <w:r>
            <w:rPr>
              <w:noProof/>
            </w:rPr>
            <w:t xml:space="preserve"> virtual storage appliance (VSA). </w:t>
          </w:r>
          <w:r>
            <w:rPr>
              <w:i/>
              <w:iCs/>
              <w:noProof/>
            </w:rPr>
            <w:t xml:space="preserve">TechTarget. </w:t>
          </w:r>
          <w:r>
            <w:rPr>
              <w:noProof/>
            </w:rPr>
            <w:t>[Online] 12. leden 2022. https://searchservervirtualization.techtarget.com/definition/Virtual-storage-appliance-VSA.</w:t>
          </w:r>
        </w:p>
        <w:p w14:paraId="76E77C00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Storage Area Network.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12. leden 2022. https://cs.wikipedia.org/wiki/Storage_Area_Network.</w:t>
          </w:r>
        </w:p>
        <w:p w14:paraId="298CFEA4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TechLib.</w:t>
          </w:r>
          <w:r>
            <w:rPr>
              <w:noProof/>
            </w:rPr>
            <w:t xml:space="preserve"> SNMP. </w:t>
          </w:r>
          <w:r>
            <w:rPr>
              <w:i/>
              <w:iCs/>
              <w:noProof/>
            </w:rPr>
            <w:t xml:space="preserve">TechLib. </w:t>
          </w:r>
          <w:r>
            <w:rPr>
              <w:noProof/>
            </w:rPr>
            <w:t>[Online] 12. leden 2022. https://tech-lib.eu/definition/snmp.html.</w:t>
          </w:r>
        </w:p>
        <w:p w14:paraId="2111B01F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Network Attached Storage.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12. leden 2022. https://cs.wikipedia.org/wiki/Network_Attached_Storage.</w:t>
          </w:r>
        </w:p>
        <w:p w14:paraId="3E9E673C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Parse-error.cz.</w:t>
          </w:r>
          <w:r>
            <w:rPr>
              <w:noProof/>
            </w:rPr>
            <w:t xml:space="preserve"> Co je to REST API. </w:t>
          </w:r>
          <w:r>
            <w:rPr>
              <w:i/>
              <w:iCs/>
              <w:noProof/>
            </w:rPr>
            <w:t xml:space="preserve">Parse error.cz. </w:t>
          </w:r>
          <w:r>
            <w:rPr>
              <w:noProof/>
            </w:rPr>
            <w:t>[Online] 12. leden 2022. https://www.parse-error.cz/nodejs-tutorial/4/co-je-to-rest-api.</w:t>
          </w:r>
        </w:p>
        <w:p w14:paraId="5DEB37B2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Microsoft.</w:t>
          </w:r>
          <w:r>
            <w:rPr>
              <w:noProof/>
            </w:rPr>
            <w:t xml:space="preserve"> Co je PowerShell? </w:t>
          </w:r>
          <w:r>
            <w:rPr>
              <w:i/>
              <w:iCs/>
              <w:noProof/>
            </w:rPr>
            <w:t xml:space="preserve">Microsoft Docs. </w:t>
          </w:r>
          <w:r>
            <w:rPr>
              <w:noProof/>
            </w:rPr>
            <w:t>[Online] 8. leden 2022. https://docs.microsoft.com/cs-cz/powershell/scripting/overview?view=powershell-7.2.</w:t>
          </w:r>
        </w:p>
        <w:p w14:paraId="23C48BC5" w14:textId="77777777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API.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12. leden 2022. https://cs.wikipedia.org/wiki/API.</w:t>
          </w:r>
        </w:p>
        <w:p w14:paraId="4632D1D1" w14:textId="5B506E8B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 w:rsidR="00943061" w:rsidRPr="00943061">
            <w:rPr>
              <w:b/>
              <w:bCs/>
              <w:noProof/>
            </w:rPr>
            <w:t>Wikipedia</w:t>
          </w:r>
          <w:r>
            <w:rPr>
              <w:noProof/>
            </w:rPr>
            <w:t xml:space="preserve">. HP Integrated Lights-Out.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13. březen 2022. https://en.wikipedia.org/wiki/HP_Integrated_Lights-Out.</w:t>
          </w:r>
        </w:p>
        <w:p w14:paraId="26A8232F" w14:textId="7BAE4D21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14. </w:t>
          </w:r>
          <w:r w:rsidR="00943061" w:rsidRPr="00943061">
            <w:rPr>
              <w:b/>
              <w:bCs/>
              <w:noProof/>
            </w:rPr>
            <w:t>Wikipedia</w:t>
          </w:r>
          <w:r>
            <w:rPr>
              <w:noProof/>
            </w:rPr>
            <w:t xml:space="preserve">. Příkazový řádek.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20. únor 2022. https://cs.wikipedia.org/wiki/Př%C3%ADkazový_řádek.</w:t>
          </w:r>
        </w:p>
        <w:p w14:paraId="1B5A76E7" w14:textId="6F61908A" w:rsidR="008B20AC" w:rsidRDefault="008B20AC" w:rsidP="008B20AC">
          <w:pPr>
            <w:pStyle w:val="Bibliografie"/>
            <w:rPr>
              <w:noProof/>
            </w:rPr>
          </w:pPr>
          <w:r>
            <w:rPr>
              <w:noProof/>
            </w:rPr>
            <w:t xml:space="preserve">15. </w:t>
          </w:r>
          <w:r w:rsidR="00943061" w:rsidRPr="00943061">
            <w:rPr>
              <w:b/>
              <w:bCs/>
              <w:noProof/>
            </w:rPr>
            <w:t>Wikipedia</w:t>
          </w:r>
          <w:r>
            <w:rPr>
              <w:noProof/>
            </w:rPr>
            <w:t xml:space="preserve">. Local Area Network.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14. březen 2022. https://cs.wikipedia.org/wiki/Local_Area_Network.</w:t>
          </w:r>
        </w:p>
        <w:p w14:paraId="6CA661C7" w14:textId="482F5722" w:rsidR="003F7393" w:rsidRPr="003F7393" w:rsidRDefault="00760862" w:rsidP="008B20AC">
          <w:pPr>
            <w:ind w:firstLine="0"/>
            <w:rPr>
              <w:b/>
              <w:bCs/>
            </w:rPr>
            <w:sectPr w:rsidR="003F7393" w:rsidRPr="003F7393" w:rsidSect="00566029">
              <w:footerReference w:type="default" r:id="rId24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A1013F" w14:textId="77777777" w:rsidR="00C50689" w:rsidRDefault="00C50689" w:rsidP="00C50689">
      <w:pPr>
        <w:ind w:firstLine="0"/>
        <w:rPr>
          <w:rFonts w:asciiTheme="majorHAnsi" w:eastAsiaTheme="majorEastAsia" w:hAnsiTheme="majorHAnsi" w:cstheme="majorBidi"/>
          <w:sz w:val="40"/>
          <w:szCs w:val="32"/>
        </w:rPr>
      </w:pPr>
      <w:r w:rsidRPr="00C50689">
        <w:rPr>
          <w:rFonts w:asciiTheme="majorHAnsi" w:eastAsiaTheme="majorEastAsia" w:hAnsiTheme="majorHAnsi" w:cstheme="majorBidi"/>
          <w:sz w:val="40"/>
          <w:szCs w:val="32"/>
        </w:rPr>
        <w:lastRenderedPageBreak/>
        <w:t>A.</w:t>
      </w:r>
      <w:r w:rsidRPr="00C50689">
        <w:rPr>
          <w:rFonts w:asciiTheme="majorHAnsi" w:eastAsiaTheme="majorEastAsia" w:hAnsiTheme="majorHAnsi" w:cstheme="majorBidi"/>
          <w:sz w:val="40"/>
          <w:szCs w:val="32"/>
        </w:rPr>
        <w:tab/>
        <w:t>Seznam přiložených souborů</w:t>
      </w:r>
    </w:p>
    <w:p w14:paraId="568C9EBB" w14:textId="3494AC41" w:rsidR="00F846B4" w:rsidRDefault="00F846B4" w:rsidP="00394D8A">
      <w:r>
        <w:t>Na přiloženém datovém nosiči se nacházejí následující soubory a složky:</w:t>
      </w:r>
    </w:p>
    <w:p w14:paraId="6BB2458C" w14:textId="355CF1C2" w:rsidR="00F846B4" w:rsidRDefault="005C39C3" w:rsidP="00394D8A">
      <w:pPr>
        <w:pStyle w:val="Odstavecseseznamem"/>
        <w:numPr>
          <w:ilvl w:val="0"/>
          <w:numId w:val="24"/>
        </w:numPr>
      </w:pPr>
      <w:r w:rsidRPr="005C39C3">
        <w:rPr>
          <w:b/>
          <w:bCs/>
        </w:rPr>
        <w:t>MP2021-22_Antos-Adam_Aplikace-pro-spravu-a-monitoring-napajeni-virtualnich-serveru</w:t>
      </w:r>
      <w:r w:rsidR="00F846B4" w:rsidRPr="00394D8A">
        <w:rPr>
          <w:b/>
          <w:bCs/>
        </w:rPr>
        <w:t>.docx</w:t>
      </w:r>
      <w:r w:rsidR="00F846B4">
        <w:t xml:space="preserve"> – editovatelná verze dokumentace maturitní práce</w:t>
      </w:r>
    </w:p>
    <w:p w14:paraId="3122EEFE" w14:textId="2C3628A7" w:rsidR="00DB614E" w:rsidRDefault="005C39C3" w:rsidP="00394D8A">
      <w:pPr>
        <w:pStyle w:val="Odstavecseseznamem"/>
        <w:numPr>
          <w:ilvl w:val="0"/>
          <w:numId w:val="24"/>
        </w:numPr>
      </w:pPr>
      <w:r w:rsidRPr="005C39C3">
        <w:rPr>
          <w:b/>
          <w:bCs/>
        </w:rPr>
        <w:t>MP2021-22_Antos-Adam_Aplikace-pro-spravu-a-monitoring-napajeni-virtualnich-serveru</w:t>
      </w:r>
      <w:r w:rsidR="00F846B4" w:rsidRPr="00394D8A">
        <w:rPr>
          <w:b/>
          <w:bCs/>
        </w:rPr>
        <w:t>.pdf</w:t>
      </w:r>
      <w:r w:rsidR="00F846B4">
        <w:t xml:space="preserve"> – tisknutelná verze dokumentace maturitní práce</w:t>
      </w:r>
    </w:p>
    <w:p w14:paraId="777B37BA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1AFC6" w14:textId="77777777" w:rsidR="00C06FF2" w:rsidRDefault="00C06FF2" w:rsidP="00A758D8">
      <w:pPr>
        <w:spacing w:line="240" w:lineRule="auto"/>
      </w:pPr>
      <w:r>
        <w:separator/>
      </w:r>
    </w:p>
  </w:endnote>
  <w:endnote w:type="continuationSeparator" w:id="0">
    <w:p w14:paraId="6E9F1CA1" w14:textId="77777777" w:rsidR="00C06FF2" w:rsidRDefault="00C06FF2" w:rsidP="00A758D8">
      <w:pPr>
        <w:spacing w:line="240" w:lineRule="auto"/>
      </w:pPr>
      <w:r>
        <w:continuationSeparator/>
      </w:r>
    </w:p>
  </w:endnote>
  <w:endnote w:type="continuationNotice" w:id="1">
    <w:p w14:paraId="2F39A86E" w14:textId="77777777" w:rsidR="00C06FF2" w:rsidRDefault="00C06FF2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D468F" w14:textId="77777777" w:rsidR="00566029" w:rsidRDefault="00566029">
    <w:pPr>
      <w:pStyle w:val="Zpat"/>
      <w:jc w:val="right"/>
    </w:pPr>
  </w:p>
  <w:p w14:paraId="34788E61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A7A84" w14:textId="77777777" w:rsidR="00EA593D" w:rsidRDefault="00EA593D">
    <w:pPr>
      <w:pStyle w:val="Zpat"/>
      <w:jc w:val="right"/>
    </w:pPr>
  </w:p>
  <w:p w14:paraId="2DCB203A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6CBB1F6C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B15ECE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DBB09" w14:textId="77777777" w:rsidR="00C06FF2" w:rsidRDefault="00C06FF2" w:rsidP="00A758D8">
      <w:pPr>
        <w:spacing w:line="240" w:lineRule="auto"/>
      </w:pPr>
      <w:r>
        <w:separator/>
      </w:r>
    </w:p>
  </w:footnote>
  <w:footnote w:type="continuationSeparator" w:id="0">
    <w:p w14:paraId="7AFB844F" w14:textId="77777777" w:rsidR="00C06FF2" w:rsidRDefault="00C06FF2" w:rsidP="00A758D8">
      <w:pPr>
        <w:spacing w:line="240" w:lineRule="auto"/>
      </w:pPr>
      <w:r>
        <w:continuationSeparator/>
      </w:r>
    </w:p>
  </w:footnote>
  <w:footnote w:type="continuationNotice" w:id="1">
    <w:p w14:paraId="5E55382F" w14:textId="77777777" w:rsidR="00C06FF2" w:rsidRDefault="00C06FF2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9D7FD" w14:textId="38C85CE2" w:rsidR="00A758D8" w:rsidRPr="00372262" w:rsidRDefault="00372262" w:rsidP="00372262">
    <w:pPr>
      <w:pStyle w:val="Zhlav"/>
    </w:pPr>
    <w:r w:rsidRPr="00372262">
      <w:t>A</w:t>
    </w:r>
    <w:r w:rsidR="00A12958">
      <w:t>plikace</w:t>
    </w:r>
    <w:r w:rsidRPr="00372262">
      <w:t xml:space="preserve"> </w:t>
    </w:r>
    <w:r w:rsidR="00A12958">
      <w:t>pro správu a monitoring napájení virtuálních serverů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abstractNum w:abstractNumId="23" w15:restartNumberingAfterBreak="0">
    <w:nsid w:val="5DD8788F"/>
    <w:multiLevelType w:val="hybridMultilevel"/>
    <w:tmpl w:val="B446727C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0"/>
  </w:num>
  <w:num w:numId="11">
    <w:abstractNumId w:val="22"/>
  </w:num>
  <w:num w:numId="12">
    <w:abstractNumId w:val="13"/>
  </w:num>
  <w:num w:numId="13">
    <w:abstractNumId w:val="12"/>
  </w:num>
  <w:num w:numId="14">
    <w:abstractNumId w:val="10"/>
  </w:num>
  <w:num w:numId="15">
    <w:abstractNumId w:val="16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1"/>
  </w:num>
  <w:num w:numId="22">
    <w:abstractNumId w:val="15"/>
  </w:num>
  <w:num w:numId="23">
    <w:abstractNumId w:val="19"/>
  </w:num>
  <w:num w:numId="24">
    <w:abstractNumId w:val="18"/>
  </w:num>
  <w:num w:numId="25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91"/>
    <w:rsid w:val="000033A0"/>
    <w:rsid w:val="000069EF"/>
    <w:rsid w:val="00007EF4"/>
    <w:rsid w:val="000145CB"/>
    <w:rsid w:val="00016134"/>
    <w:rsid w:val="00022188"/>
    <w:rsid w:val="000235F5"/>
    <w:rsid w:val="0002721D"/>
    <w:rsid w:val="000316FC"/>
    <w:rsid w:val="00033341"/>
    <w:rsid w:val="00035ABB"/>
    <w:rsid w:val="00040749"/>
    <w:rsid w:val="0004089D"/>
    <w:rsid w:val="00041AA8"/>
    <w:rsid w:val="00045D69"/>
    <w:rsid w:val="00045F2C"/>
    <w:rsid w:val="000509F8"/>
    <w:rsid w:val="00052592"/>
    <w:rsid w:val="00052AE6"/>
    <w:rsid w:val="00054B0D"/>
    <w:rsid w:val="000557CA"/>
    <w:rsid w:val="00056964"/>
    <w:rsid w:val="00057F32"/>
    <w:rsid w:val="00060B1F"/>
    <w:rsid w:val="00061BF8"/>
    <w:rsid w:val="00062D7C"/>
    <w:rsid w:val="00063F6E"/>
    <w:rsid w:val="0006416E"/>
    <w:rsid w:val="00064F03"/>
    <w:rsid w:val="00070108"/>
    <w:rsid w:val="00073E2B"/>
    <w:rsid w:val="000801D9"/>
    <w:rsid w:val="00083E88"/>
    <w:rsid w:val="000849A7"/>
    <w:rsid w:val="0008526D"/>
    <w:rsid w:val="000861F7"/>
    <w:rsid w:val="000954C5"/>
    <w:rsid w:val="00095D0E"/>
    <w:rsid w:val="000A2B5B"/>
    <w:rsid w:val="000A4B29"/>
    <w:rsid w:val="000A62E2"/>
    <w:rsid w:val="000A68A6"/>
    <w:rsid w:val="000A6A7F"/>
    <w:rsid w:val="000B5120"/>
    <w:rsid w:val="000B5CE0"/>
    <w:rsid w:val="000C5719"/>
    <w:rsid w:val="000D0557"/>
    <w:rsid w:val="000D0EEC"/>
    <w:rsid w:val="000D57AD"/>
    <w:rsid w:val="000E26F8"/>
    <w:rsid w:val="000E2DAE"/>
    <w:rsid w:val="000E3A34"/>
    <w:rsid w:val="000F12D4"/>
    <w:rsid w:val="000F22A7"/>
    <w:rsid w:val="000F2BA0"/>
    <w:rsid w:val="000F34C4"/>
    <w:rsid w:val="000F406B"/>
    <w:rsid w:val="000F4974"/>
    <w:rsid w:val="000F7FE2"/>
    <w:rsid w:val="00102E66"/>
    <w:rsid w:val="00105CFC"/>
    <w:rsid w:val="00111AAC"/>
    <w:rsid w:val="0011256D"/>
    <w:rsid w:val="0011438F"/>
    <w:rsid w:val="00114D34"/>
    <w:rsid w:val="00116FD7"/>
    <w:rsid w:val="00117215"/>
    <w:rsid w:val="001172C8"/>
    <w:rsid w:val="001206BE"/>
    <w:rsid w:val="00123597"/>
    <w:rsid w:val="00124E0A"/>
    <w:rsid w:val="0012653B"/>
    <w:rsid w:val="00127F31"/>
    <w:rsid w:val="0013391F"/>
    <w:rsid w:val="00135A62"/>
    <w:rsid w:val="001404B4"/>
    <w:rsid w:val="001406F4"/>
    <w:rsid w:val="00141BA7"/>
    <w:rsid w:val="00147B34"/>
    <w:rsid w:val="0015177A"/>
    <w:rsid w:val="00154BE3"/>
    <w:rsid w:val="00157E65"/>
    <w:rsid w:val="00161734"/>
    <w:rsid w:val="00161BE5"/>
    <w:rsid w:val="00161C2E"/>
    <w:rsid w:val="001718E7"/>
    <w:rsid w:val="00171E66"/>
    <w:rsid w:val="00176970"/>
    <w:rsid w:val="001860A3"/>
    <w:rsid w:val="00187953"/>
    <w:rsid w:val="0019382A"/>
    <w:rsid w:val="00193E96"/>
    <w:rsid w:val="001A0C0C"/>
    <w:rsid w:val="001A157E"/>
    <w:rsid w:val="001A286A"/>
    <w:rsid w:val="001A5F4A"/>
    <w:rsid w:val="001A7DA4"/>
    <w:rsid w:val="001B0644"/>
    <w:rsid w:val="001B07A3"/>
    <w:rsid w:val="001B12CD"/>
    <w:rsid w:val="001B34D9"/>
    <w:rsid w:val="001B4EAA"/>
    <w:rsid w:val="001C5C87"/>
    <w:rsid w:val="001D0545"/>
    <w:rsid w:val="001D3134"/>
    <w:rsid w:val="001D4A0E"/>
    <w:rsid w:val="001E2B0F"/>
    <w:rsid w:val="001E5607"/>
    <w:rsid w:val="001E6646"/>
    <w:rsid w:val="001E67F6"/>
    <w:rsid w:val="001F32FB"/>
    <w:rsid w:val="001F547F"/>
    <w:rsid w:val="001F7A6A"/>
    <w:rsid w:val="0020401E"/>
    <w:rsid w:val="002063F1"/>
    <w:rsid w:val="00207AD1"/>
    <w:rsid w:val="00207CF0"/>
    <w:rsid w:val="00210ABE"/>
    <w:rsid w:val="00211DC2"/>
    <w:rsid w:val="002129C1"/>
    <w:rsid w:val="00216DAD"/>
    <w:rsid w:val="0022155A"/>
    <w:rsid w:val="0023064F"/>
    <w:rsid w:val="00232FAD"/>
    <w:rsid w:val="00233378"/>
    <w:rsid w:val="0023432B"/>
    <w:rsid w:val="00235741"/>
    <w:rsid w:val="00236AE2"/>
    <w:rsid w:val="00236BCF"/>
    <w:rsid w:val="00237550"/>
    <w:rsid w:val="00240486"/>
    <w:rsid w:val="00242033"/>
    <w:rsid w:val="002446DD"/>
    <w:rsid w:val="0025044F"/>
    <w:rsid w:val="0025209F"/>
    <w:rsid w:val="00254724"/>
    <w:rsid w:val="002570DC"/>
    <w:rsid w:val="00263409"/>
    <w:rsid w:val="00266136"/>
    <w:rsid w:val="00266A79"/>
    <w:rsid w:val="00272667"/>
    <w:rsid w:val="00274A8B"/>
    <w:rsid w:val="00282C39"/>
    <w:rsid w:val="002832F5"/>
    <w:rsid w:val="00285121"/>
    <w:rsid w:val="00293BE1"/>
    <w:rsid w:val="00294281"/>
    <w:rsid w:val="00297177"/>
    <w:rsid w:val="0029746C"/>
    <w:rsid w:val="002A63E2"/>
    <w:rsid w:val="002B1DBA"/>
    <w:rsid w:val="002C1BF6"/>
    <w:rsid w:val="002C279A"/>
    <w:rsid w:val="002C2906"/>
    <w:rsid w:val="002C558A"/>
    <w:rsid w:val="002C5892"/>
    <w:rsid w:val="002C58A8"/>
    <w:rsid w:val="002C7A31"/>
    <w:rsid w:val="002D0712"/>
    <w:rsid w:val="002D09C2"/>
    <w:rsid w:val="002D17F5"/>
    <w:rsid w:val="002D49D7"/>
    <w:rsid w:val="002D4C6A"/>
    <w:rsid w:val="002D4F82"/>
    <w:rsid w:val="002D53C5"/>
    <w:rsid w:val="002E0BC8"/>
    <w:rsid w:val="002E2E8D"/>
    <w:rsid w:val="002E7B5F"/>
    <w:rsid w:val="002F1C0E"/>
    <w:rsid w:val="0030309F"/>
    <w:rsid w:val="00305119"/>
    <w:rsid w:val="003059B2"/>
    <w:rsid w:val="0031340D"/>
    <w:rsid w:val="00316D18"/>
    <w:rsid w:val="003170E1"/>
    <w:rsid w:val="00322ADE"/>
    <w:rsid w:val="00326729"/>
    <w:rsid w:val="00326805"/>
    <w:rsid w:val="00326F71"/>
    <w:rsid w:val="00327C8F"/>
    <w:rsid w:val="00331D5F"/>
    <w:rsid w:val="00334758"/>
    <w:rsid w:val="003368F0"/>
    <w:rsid w:val="0034092D"/>
    <w:rsid w:val="00341B93"/>
    <w:rsid w:val="0034377D"/>
    <w:rsid w:val="00344CB7"/>
    <w:rsid w:val="00344FD9"/>
    <w:rsid w:val="0034750D"/>
    <w:rsid w:val="003502AA"/>
    <w:rsid w:val="0035166C"/>
    <w:rsid w:val="00354973"/>
    <w:rsid w:val="003564A8"/>
    <w:rsid w:val="00364151"/>
    <w:rsid w:val="0036576D"/>
    <w:rsid w:val="00366184"/>
    <w:rsid w:val="00370F58"/>
    <w:rsid w:val="00372262"/>
    <w:rsid w:val="003725CC"/>
    <w:rsid w:val="0037384C"/>
    <w:rsid w:val="00376CEB"/>
    <w:rsid w:val="00377479"/>
    <w:rsid w:val="00380675"/>
    <w:rsid w:val="00384B49"/>
    <w:rsid w:val="00387348"/>
    <w:rsid w:val="0038768C"/>
    <w:rsid w:val="00387E29"/>
    <w:rsid w:val="00392CC3"/>
    <w:rsid w:val="003930BE"/>
    <w:rsid w:val="00393527"/>
    <w:rsid w:val="00394D8A"/>
    <w:rsid w:val="003964FB"/>
    <w:rsid w:val="003A1F19"/>
    <w:rsid w:val="003A2501"/>
    <w:rsid w:val="003A321B"/>
    <w:rsid w:val="003A7F59"/>
    <w:rsid w:val="003B1F50"/>
    <w:rsid w:val="003B32A9"/>
    <w:rsid w:val="003B4E80"/>
    <w:rsid w:val="003B5988"/>
    <w:rsid w:val="003B5A35"/>
    <w:rsid w:val="003B5FD6"/>
    <w:rsid w:val="003C0E35"/>
    <w:rsid w:val="003C161E"/>
    <w:rsid w:val="003C20C6"/>
    <w:rsid w:val="003C7CBE"/>
    <w:rsid w:val="003E06D4"/>
    <w:rsid w:val="003E0BB5"/>
    <w:rsid w:val="003E44E2"/>
    <w:rsid w:val="003F261E"/>
    <w:rsid w:val="003F5054"/>
    <w:rsid w:val="003F59C7"/>
    <w:rsid w:val="003F7393"/>
    <w:rsid w:val="0040318E"/>
    <w:rsid w:val="0040673D"/>
    <w:rsid w:val="00416416"/>
    <w:rsid w:val="004166B9"/>
    <w:rsid w:val="0042144A"/>
    <w:rsid w:val="00422E74"/>
    <w:rsid w:val="004242D1"/>
    <w:rsid w:val="00431148"/>
    <w:rsid w:val="00435D30"/>
    <w:rsid w:val="00440DE5"/>
    <w:rsid w:val="00443429"/>
    <w:rsid w:val="00444BCE"/>
    <w:rsid w:val="00446E27"/>
    <w:rsid w:val="00450DDA"/>
    <w:rsid w:val="00452707"/>
    <w:rsid w:val="00452736"/>
    <w:rsid w:val="00456897"/>
    <w:rsid w:val="00456D4A"/>
    <w:rsid w:val="00462777"/>
    <w:rsid w:val="00463711"/>
    <w:rsid w:val="00467B86"/>
    <w:rsid w:val="004705E9"/>
    <w:rsid w:val="00471824"/>
    <w:rsid w:val="00474C5E"/>
    <w:rsid w:val="00475EDF"/>
    <w:rsid w:val="004766C1"/>
    <w:rsid w:val="004812EE"/>
    <w:rsid w:val="00482E8C"/>
    <w:rsid w:val="0048425D"/>
    <w:rsid w:val="00497467"/>
    <w:rsid w:val="004974C9"/>
    <w:rsid w:val="004A4E93"/>
    <w:rsid w:val="004A7C9B"/>
    <w:rsid w:val="004B04C2"/>
    <w:rsid w:val="004B05B3"/>
    <w:rsid w:val="004B084B"/>
    <w:rsid w:val="004B3A1A"/>
    <w:rsid w:val="004C4F93"/>
    <w:rsid w:val="004C5FC1"/>
    <w:rsid w:val="004D2B27"/>
    <w:rsid w:val="004E2DC5"/>
    <w:rsid w:val="004F1FFA"/>
    <w:rsid w:val="004F2F26"/>
    <w:rsid w:val="004F4105"/>
    <w:rsid w:val="004F70AB"/>
    <w:rsid w:val="005001AE"/>
    <w:rsid w:val="0050194E"/>
    <w:rsid w:val="00502651"/>
    <w:rsid w:val="00502FC7"/>
    <w:rsid w:val="00504406"/>
    <w:rsid w:val="00504ED9"/>
    <w:rsid w:val="00510C29"/>
    <w:rsid w:val="00510D6D"/>
    <w:rsid w:val="00511D15"/>
    <w:rsid w:val="00512595"/>
    <w:rsid w:val="0051352D"/>
    <w:rsid w:val="005138C8"/>
    <w:rsid w:val="0053158F"/>
    <w:rsid w:val="00531916"/>
    <w:rsid w:val="00532F7B"/>
    <w:rsid w:val="00535AFD"/>
    <w:rsid w:val="00535B73"/>
    <w:rsid w:val="00541199"/>
    <w:rsid w:val="00541941"/>
    <w:rsid w:val="0054226B"/>
    <w:rsid w:val="0054431E"/>
    <w:rsid w:val="005464F9"/>
    <w:rsid w:val="00546D41"/>
    <w:rsid w:val="005500E4"/>
    <w:rsid w:val="00552F20"/>
    <w:rsid w:val="005530E7"/>
    <w:rsid w:val="005570D7"/>
    <w:rsid w:val="00566029"/>
    <w:rsid w:val="00566AD0"/>
    <w:rsid w:val="005701D6"/>
    <w:rsid w:val="00572D56"/>
    <w:rsid w:val="00575755"/>
    <w:rsid w:val="00576755"/>
    <w:rsid w:val="00580D05"/>
    <w:rsid w:val="00584945"/>
    <w:rsid w:val="00585436"/>
    <w:rsid w:val="00585AAE"/>
    <w:rsid w:val="00593D3E"/>
    <w:rsid w:val="005A3616"/>
    <w:rsid w:val="005A3F9B"/>
    <w:rsid w:val="005A45F6"/>
    <w:rsid w:val="005B54DB"/>
    <w:rsid w:val="005B6B49"/>
    <w:rsid w:val="005B6D0E"/>
    <w:rsid w:val="005C2440"/>
    <w:rsid w:val="005C39C3"/>
    <w:rsid w:val="005C6844"/>
    <w:rsid w:val="005C6A02"/>
    <w:rsid w:val="005C7D89"/>
    <w:rsid w:val="005D02C8"/>
    <w:rsid w:val="005D30B0"/>
    <w:rsid w:val="005D487E"/>
    <w:rsid w:val="005F26A7"/>
    <w:rsid w:val="00605D2A"/>
    <w:rsid w:val="00606E02"/>
    <w:rsid w:val="0061366E"/>
    <w:rsid w:val="00614B4A"/>
    <w:rsid w:val="00620776"/>
    <w:rsid w:val="00621CE9"/>
    <w:rsid w:val="006238C5"/>
    <w:rsid w:val="00624AB8"/>
    <w:rsid w:val="00626A22"/>
    <w:rsid w:val="00627147"/>
    <w:rsid w:val="0063108D"/>
    <w:rsid w:val="006360DF"/>
    <w:rsid w:val="006366AC"/>
    <w:rsid w:val="0064097A"/>
    <w:rsid w:val="006500F3"/>
    <w:rsid w:val="00651293"/>
    <w:rsid w:val="00653D37"/>
    <w:rsid w:val="0065551A"/>
    <w:rsid w:val="00671572"/>
    <w:rsid w:val="00675B97"/>
    <w:rsid w:val="00676DBA"/>
    <w:rsid w:val="006803EF"/>
    <w:rsid w:val="0068064C"/>
    <w:rsid w:val="00682648"/>
    <w:rsid w:val="00682815"/>
    <w:rsid w:val="006835BA"/>
    <w:rsid w:val="00684F8D"/>
    <w:rsid w:val="00687283"/>
    <w:rsid w:val="00690E63"/>
    <w:rsid w:val="0069203D"/>
    <w:rsid w:val="0069213D"/>
    <w:rsid w:val="0069417C"/>
    <w:rsid w:val="006A0EDC"/>
    <w:rsid w:val="006A177D"/>
    <w:rsid w:val="006A73E9"/>
    <w:rsid w:val="006B06B3"/>
    <w:rsid w:val="006B076E"/>
    <w:rsid w:val="006B2AEB"/>
    <w:rsid w:val="006B4462"/>
    <w:rsid w:val="006C0D5A"/>
    <w:rsid w:val="006C3452"/>
    <w:rsid w:val="006C3A84"/>
    <w:rsid w:val="006C3DAD"/>
    <w:rsid w:val="006C5E69"/>
    <w:rsid w:val="006C630A"/>
    <w:rsid w:val="006D0EFB"/>
    <w:rsid w:val="006D1079"/>
    <w:rsid w:val="006D2E15"/>
    <w:rsid w:val="006D52CA"/>
    <w:rsid w:val="006D6D17"/>
    <w:rsid w:val="006E0948"/>
    <w:rsid w:val="006E1198"/>
    <w:rsid w:val="006E5B59"/>
    <w:rsid w:val="006F03DA"/>
    <w:rsid w:val="006F08C4"/>
    <w:rsid w:val="006F0D26"/>
    <w:rsid w:val="006F0EE6"/>
    <w:rsid w:val="006F29C3"/>
    <w:rsid w:val="006F31C3"/>
    <w:rsid w:val="006F3E2A"/>
    <w:rsid w:val="006F4348"/>
    <w:rsid w:val="006F45EF"/>
    <w:rsid w:val="006F508F"/>
    <w:rsid w:val="006F58D0"/>
    <w:rsid w:val="006F5934"/>
    <w:rsid w:val="006F69B5"/>
    <w:rsid w:val="0070021F"/>
    <w:rsid w:val="00704336"/>
    <w:rsid w:val="00712F31"/>
    <w:rsid w:val="00713F33"/>
    <w:rsid w:val="00715F03"/>
    <w:rsid w:val="00726DB4"/>
    <w:rsid w:val="007277CC"/>
    <w:rsid w:val="00733F16"/>
    <w:rsid w:val="00741580"/>
    <w:rsid w:val="0074639E"/>
    <w:rsid w:val="007474D0"/>
    <w:rsid w:val="00747B87"/>
    <w:rsid w:val="00751B61"/>
    <w:rsid w:val="00753760"/>
    <w:rsid w:val="00760862"/>
    <w:rsid w:val="00761A5B"/>
    <w:rsid w:val="00770ADE"/>
    <w:rsid w:val="0078352A"/>
    <w:rsid w:val="00785990"/>
    <w:rsid w:val="0078764C"/>
    <w:rsid w:val="007958CD"/>
    <w:rsid w:val="007A57CC"/>
    <w:rsid w:val="007A5806"/>
    <w:rsid w:val="007B14D3"/>
    <w:rsid w:val="007B50F4"/>
    <w:rsid w:val="007B6FD9"/>
    <w:rsid w:val="007B733C"/>
    <w:rsid w:val="007C02E9"/>
    <w:rsid w:val="007C07D4"/>
    <w:rsid w:val="007C0EF0"/>
    <w:rsid w:val="007C51D2"/>
    <w:rsid w:val="007C7410"/>
    <w:rsid w:val="007D489F"/>
    <w:rsid w:val="007D5A8F"/>
    <w:rsid w:val="007D7253"/>
    <w:rsid w:val="007E0BF0"/>
    <w:rsid w:val="007E27F5"/>
    <w:rsid w:val="007E2BE0"/>
    <w:rsid w:val="007E40EA"/>
    <w:rsid w:val="007E5B34"/>
    <w:rsid w:val="007E64B5"/>
    <w:rsid w:val="007E7550"/>
    <w:rsid w:val="007E755D"/>
    <w:rsid w:val="007F2E36"/>
    <w:rsid w:val="007F3049"/>
    <w:rsid w:val="007F5B32"/>
    <w:rsid w:val="007F7802"/>
    <w:rsid w:val="008006A3"/>
    <w:rsid w:val="008022AB"/>
    <w:rsid w:val="0080380A"/>
    <w:rsid w:val="00806175"/>
    <w:rsid w:val="00806FD7"/>
    <w:rsid w:val="00816098"/>
    <w:rsid w:val="00817E9B"/>
    <w:rsid w:val="008247DA"/>
    <w:rsid w:val="008334FA"/>
    <w:rsid w:val="00833F94"/>
    <w:rsid w:val="00834DBE"/>
    <w:rsid w:val="008422BB"/>
    <w:rsid w:val="008426F8"/>
    <w:rsid w:val="00845366"/>
    <w:rsid w:val="008517AF"/>
    <w:rsid w:val="00853E27"/>
    <w:rsid w:val="0085764A"/>
    <w:rsid w:val="00860055"/>
    <w:rsid w:val="00860B28"/>
    <w:rsid w:val="00864F1F"/>
    <w:rsid w:val="008652D5"/>
    <w:rsid w:val="00865AB4"/>
    <w:rsid w:val="00873AAF"/>
    <w:rsid w:val="00874E91"/>
    <w:rsid w:val="00881356"/>
    <w:rsid w:val="00882BB5"/>
    <w:rsid w:val="008867B4"/>
    <w:rsid w:val="00886ECC"/>
    <w:rsid w:val="00891489"/>
    <w:rsid w:val="008921EE"/>
    <w:rsid w:val="00892DF9"/>
    <w:rsid w:val="00893EDD"/>
    <w:rsid w:val="008944DB"/>
    <w:rsid w:val="00897028"/>
    <w:rsid w:val="008971A2"/>
    <w:rsid w:val="00897C8C"/>
    <w:rsid w:val="00897E53"/>
    <w:rsid w:val="008A0734"/>
    <w:rsid w:val="008A184E"/>
    <w:rsid w:val="008A5336"/>
    <w:rsid w:val="008A5EC3"/>
    <w:rsid w:val="008A68E4"/>
    <w:rsid w:val="008B142A"/>
    <w:rsid w:val="008B20AC"/>
    <w:rsid w:val="008B2523"/>
    <w:rsid w:val="008C1B9B"/>
    <w:rsid w:val="008C4F13"/>
    <w:rsid w:val="008C5840"/>
    <w:rsid w:val="008D0BB1"/>
    <w:rsid w:val="008D1901"/>
    <w:rsid w:val="008D3CC0"/>
    <w:rsid w:val="008D4ACA"/>
    <w:rsid w:val="008E0994"/>
    <w:rsid w:val="008E1097"/>
    <w:rsid w:val="008E4CB4"/>
    <w:rsid w:val="008F0692"/>
    <w:rsid w:val="008F0FB9"/>
    <w:rsid w:val="008F2AB1"/>
    <w:rsid w:val="008F43B7"/>
    <w:rsid w:val="008F481A"/>
    <w:rsid w:val="008F64BE"/>
    <w:rsid w:val="008F6D9B"/>
    <w:rsid w:val="009039C9"/>
    <w:rsid w:val="00903AB8"/>
    <w:rsid w:val="0090437A"/>
    <w:rsid w:val="009061B1"/>
    <w:rsid w:val="0090775E"/>
    <w:rsid w:val="00913848"/>
    <w:rsid w:val="0091765F"/>
    <w:rsid w:val="00917707"/>
    <w:rsid w:val="00920DBE"/>
    <w:rsid w:val="0093038E"/>
    <w:rsid w:val="00933EAD"/>
    <w:rsid w:val="009347F6"/>
    <w:rsid w:val="009364AD"/>
    <w:rsid w:val="00937467"/>
    <w:rsid w:val="009375C8"/>
    <w:rsid w:val="009418CC"/>
    <w:rsid w:val="00943061"/>
    <w:rsid w:val="00944E2D"/>
    <w:rsid w:val="009543FD"/>
    <w:rsid w:val="009567C2"/>
    <w:rsid w:val="00957B84"/>
    <w:rsid w:val="00960EE9"/>
    <w:rsid w:val="00962AAE"/>
    <w:rsid w:val="0096735E"/>
    <w:rsid w:val="00967E2B"/>
    <w:rsid w:val="0097045E"/>
    <w:rsid w:val="00970848"/>
    <w:rsid w:val="009710D5"/>
    <w:rsid w:val="00971D0D"/>
    <w:rsid w:val="009736B9"/>
    <w:rsid w:val="0097643A"/>
    <w:rsid w:val="0097766F"/>
    <w:rsid w:val="00987183"/>
    <w:rsid w:val="00990064"/>
    <w:rsid w:val="00991BA0"/>
    <w:rsid w:val="00992E9D"/>
    <w:rsid w:val="0099370C"/>
    <w:rsid w:val="009967F9"/>
    <w:rsid w:val="009A2E02"/>
    <w:rsid w:val="009A3545"/>
    <w:rsid w:val="009A4C59"/>
    <w:rsid w:val="009A600D"/>
    <w:rsid w:val="009B06E7"/>
    <w:rsid w:val="009B1248"/>
    <w:rsid w:val="009B26FB"/>
    <w:rsid w:val="009B3612"/>
    <w:rsid w:val="009B69CE"/>
    <w:rsid w:val="009B6ADD"/>
    <w:rsid w:val="009C1357"/>
    <w:rsid w:val="009C6CE8"/>
    <w:rsid w:val="009D02AE"/>
    <w:rsid w:val="009D1384"/>
    <w:rsid w:val="009D2DE5"/>
    <w:rsid w:val="009D3965"/>
    <w:rsid w:val="009D3CF4"/>
    <w:rsid w:val="009D5016"/>
    <w:rsid w:val="009D5E19"/>
    <w:rsid w:val="009D6D58"/>
    <w:rsid w:val="009E04CD"/>
    <w:rsid w:val="009E371E"/>
    <w:rsid w:val="009E48A1"/>
    <w:rsid w:val="009E63B8"/>
    <w:rsid w:val="009E671E"/>
    <w:rsid w:val="009F1220"/>
    <w:rsid w:val="009F3A30"/>
    <w:rsid w:val="009F4EAC"/>
    <w:rsid w:val="009F5A06"/>
    <w:rsid w:val="00A01108"/>
    <w:rsid w:val="00A06E14"/>
    <w:rsid w:val="00A06F24"/>
    <w:rsid w:val="00A07E11"/>
    <w:rsid w:val="00A11CEC"/>
    <w:rsid w:val="00A12958"/>
    <w:rsid w:val="00A20D20"/>
    <w:rsid w:val="00A24337"/>
    <w:rsid w:val="00A24F7A"/>
    <w:rsid w:val="00A26A4A"/>
    <w:rsid w:val="00A26ACB"/>
    <w:rsid w:val="00A27200"/>
    <w:rsid w:val="00A277E7"/>
    <w:rsid w:val="00A364DE"/>
    <w:rsid w:val="00A3712F"/>
    <w:rsid w:val="00A372E4"/>
    <w:rsid w:val="00A517EB"/>
    <w:rsid w:val="00A5217B"/>
    <w:rsid w:val="00A54BAC"/>
    <w:rsid w:val="00A56E9C"/>
    <w:rsid w:val="00A61642"/>
    <w:rsid w:val="00A63F04"/>
    <w:rsid w:val="00A651FD"/>
    <w:rsid w:val="00A66EEC"/>
    <w:rsid w:val="00A70B3D"/>
    <w:rsid w:val="00A75675"/>
    <w:rsid w:val="00A758D8"/>
    <w:rsid w:val="00A77435"/>
    <w:rsid w:val="00A77685"/>
    <w:rsid w:val="00A81205"/>
    <w:rsid w:val="00A817F3"/>
    <w:rsid w:val="00A875B2"/>
    <w:rsid w:val="00A87EFA"/>
    <w:rsid w:val="00A87F93"/>
    <w:rsid w:val="00A92E79"/>
    <w:rsid w:val="00AA1530"/>
    <w:rsid w:val="00AA166A"/>
    <w:rsid w:val="00AA4CEE"/>
    <w:rsid w:val="00AA6CAF"/>
    <w:rsid w:val="00AB21BD"/>
    <w:rsid w:val="00AB249E"/>
    <w:rsid w:val="00AB5FB0"/>
    <w:rsid w:val="00AB61C2"/>
    <w:rsid w:val="00AB77C6"/>
    <w:rsid w:val="00AC01E8"/>
    <w:rsid w:val="00AC1C1B"/>
    <w:rsid w:val="00AC2118"/>
    <w:rsid w:val="00AC29CC"/>
    <w:rsid w:val="00AC5F00"/>
    <w:rsid w:val="00AC60CB"/>
    <w:rsid w:val="00AD0580"/>
    <w:rsid w:val="00AD05F9"/>
    <w:rsid w:val="00AD0999"/>
    <w:rsid w:val="00AD37CA"/>
    <w:rsid w:val="00AD38CD"/>
    <w:rsid w:val="00AD48D6"/>
    <w:rsid w:val="00AD65D7"/>
    <w:rsid w:val="00AD701F"/>
    <w:rsid w:val="00AE3585"/>
    <w:rsid w:val="00AF741F"/>
    <w:rsid w:val="00B00150"/>
    <w:rsid w:val="00B01872"/>
    <w:rsid w:val="00B04F99"/>
    <w:rsid w:val="00B06BFF"/>
    <w:rsid w:val="00B07C17"/>
    <w:rsid w:val="00B10708"/>
    <w:rsid w:val="00B168D5"/>
    <w:rsid w:val="00B21895"/>
    <w:rsid w:val="00B221DA"/>
    <w:rsid w:val="00B27313"/>
    <w:rsid w:val="00B27F7B"/>
    <w:rsid w:val="00B37064"/>
    <w:rsid w:val="00B41A92"/>
    <w:rsid w:val="00B42431"/>
    <w:rsid w:val="00B4469D"/>
    <w:rsid w:val="00B4604C"/>
    <w:rsid w:val="00B466D3"/>
    <w:rsid w:val="00B51409"/>
    <w:rsid w:val="00B56B19"/>
    <w:rsid w:val="00B56B89"/>
    <w:rsid w:val="00B56C75"/>
    <w:rsid w:val="00B62198"/>
    <w:rsid w:val="00B627B6"/>
    <w:rsid w:val="00B62961"/>
    <w:rsid w:val="00B632D2"/>
    <w:rsid w:val="00B633A4"/>
    <w:rsid w:val="00B74DDB"/>
    <w:rsid w:val="00B80023"/>
    <w:rsid w:val="00B801F0"/>
    <w:rsid w:val="00B83EAC"/>
    <w:rsid w:val="00B8536A"/>
    <w:rsid w:val="00B906F7"/>
    <w:rsid w:val="00B90E66"/>
    <w:rsid w:val="00B973C7"/>
    <w:rsid w:val="00BA365E"/>
    <w:rsid w:val="00BA5C32"/>
    <w:rsid w:val="00BB287A"/>
    <w:rsid w:val="00BB3073"/>
    <w:rsid w:val="00BB77AC"/>
    <w:rsid w:val="00BC2013"/>
    <w:rsid w:val="00BC44BB"/>
    <w:rsid w:val="00BC45A9"/>
    <w:rsid w:val="00BC7ED5"/>
    <w:rsid w:val="00BD0C13"/>
    <w:rsid w:val="00BD32CA"/>
    <w:rsid w:val="00BD73E8"/>
    <w:rsid w:val="00BE06A6"/>
    <w:rsid w:val="00BE49B6"/>
    <w:rsid w:val="00BF1078"/>
    <w:rsid w:val="00BF36C8"/>
    <w:rsid w:val="00C01D54"/>
    <w:rsid w:val="00C02FE9"/>
    <w:rsid w:val="00C05E3D"/>
    <w:rsid w:val="00C069BA"/>
    <w:rsid w:val="00C06FF2"/>
    <w:rsid w:val="00C10097"/>
    <w:rsid w:val="00C12B15"/>
    <w:rsid w:val="00C15EC2"/>
    <w:rsid w:val="00C1664A"/>
    <w:rsid w:val="00C1754B"/>
    <w:rsid w:val="00C210D0"/>
    <w:rsid w:val="00C24CAB"/>
    <w:rsid w:val="00C31C99"/>
    <w:rsid w:val="00C32063"/>
    <w:rsid w:val="00C357FE"/>
    <w:rsid w:val="00C35814"/>
    <w:rsid w:val="00C4573C"/>
    <w:rsid w:val="00C46780"/>
    <w:rsid w:val="00C50689"/>
    <w:rsid w:val="00C50DEC"/>
    <w:rsid w:val="00C51967"/>
    <w:rsid w:val="00C56378"/>
    <w:rsid w:val="00C56FBA"/>
    <w:rsid w:val="00C60BEA"/>
    <w:rsid w:val="00C647CD"/>
    <w:rsid w:val="00C65BAB"/>
    <w:rsid w:val="00C72271"/>
    <w:rsid w:val="00C76C99"/>
    <w:rsid w:val="00C7749B"/>
    <w:rsid w:val="00C83714"/>
    <w:rsid w:val="00C83BCA"/>
    <w:rsid w:val="00C8567D"/>
    <w:rsid w:val="00C925EE"/>
    <w:rsid w:val="00C9445D"/>
    <w:rsid w:val="00C947B9"/>
    <w:rsid w:val="00C94E2E"/>
    <w:rsid w:val="00C95841"/>
    <w:rsid w:val="00C968AF"/>
    <w:rsid w:val="00CA0ABD"/>
    <w:rsid w:val="00CA0B01"/>
    <w:rsid w:val="00CA11DA"/>
    <w:rsid w:val="00CA404C"/>
    <w:rsid w:val="00CA41AC"/>
    <w:rsid w:val="00CA5C60"/>
    <w:rsid w:val="00CA6E9D"/>
    <w:rsid w:val="00CA6F84"/>
    <w:rsid w:val="00CB0E6D"/>
    <w:rsid w:val="00CB6C55"/>
    <w:rsid w:val="00CC3456"/>
    <w:rsid w:val="00CC5042"/>
    <w:rsid w:val="00CC504A"/>
    <w:rsid w:val="00CD1A8C"/>
    <w:rsid w:val="00CD1C09"/>
    <w:rsid w:val="00CD4695"/>
    <w:rsid w:val="00CD4DE8"/>
    <w:rsid w:val="00CE7122"/>
    <w:rsid w:val="00CE7B93"/>
    <w:rsid w:val="00CF383F"/>
    <w:rsid w:val="00CF7B2A"/>
    <w:rsid w:val="00D0371C"/>
    <w:rsid w:val="00D05916"/>
    <w:rsid w:val="00D06100"/>
    <w:rsid w:val="00D069E2"/>
    <w:rsid w:val="00D07E3E"/>
    <w:rsid w:val="00D11628"/>
    <w:rsid w:val="00D22A12"/>
    <w:rsid w:val="00D2402D"/>
    <w:rsid w:val="00D24D24"/>
    <w:rsid w:val="00D26AA8"/>
    <w:rsid w:val="00D30F23"/>
    <w:rsid w:val="00D3322A"/>
    <w:rsid w:val="00D33AD8"/>
    <w:rsid w:val="00D35058"/>
    <w:rsid w:val="00D42005"/>
    <w:rsid w:val="00D42C6A"/>
    <w:rsid w:val="00D4315D"/>
    <w:rsid w:val="00D4348D"/>
    <w:rsid w:val="00D44652"/>
    <w:rsid w:val="00D44D93"/>
    <w:rsid w:val="00D47489"/>
    <w:rsid w:val="00D477B8"/>
    <w:rsid w:val="00D47FED"/>
    <w:rsid w:val="00D50FB7"/>
    <w:rsid w:val="00D56E04"/>
    <w:rsid w:val="00D623DF"/>
    <w:rsid w:val="00D67D97"/>
    <w:rsid w:val="00D709C3"/>
    <w:rsid w:val="00D712A7"/>
    <w:rsid w:val="00D716CF"/>
    <w:rsid w:val="00D72319"/>
    <w:rsid w:val="00D73E2B"/>
    <w:rsid w:val="00D73E92"/>
    <w:rsid w:val="00D7543E"/>
    <w:rsid w:val="00D76957"/>
    <w:rsid w:val="00D76A51"/>
    <w:rsid w:val="00D77C6F"/>
    <w:rsid w:val="00D80CEC"/>
    <w:rsid w:val="00D81546"/>
    <w:rsid w:val="00D921D4"/>
    <w:rsid w:val="00D9335C"/>
    <w:rsid w:val="00D93AB5"/>
    <w:rsid w:val="00D94948"/>
    <w:rsid w:val="00D96232"/>
    <w:rsid w:val="00DA08BB"/>
    <w:rsid w:val="00DA1173"/>
    <w:rsid w:val="00DA5351"/>
    <w:rsid w:val="00DB4B92"/>
    <w:rsid w:val="00DB614E"/>
    <w:rsid w:val="00DB7179"/>
    <w:rsid w:val="00DD0541"/>
    <w:rsid w:val="00DD4512"/>
    <w:rsid w:val="00DD51BB"/>
    <w:rsid w:val="00DD7338"/>
    <w:rsid w:val="00DE0350"/>
    <w:rsid w:val="00DE0F44"/>
    <w:rsid w:val="00DE274F"/>
    <w:rsid w:val="00DE2B59"/>
    <w:rsid w:val="00DE3304"/>
    <w:rsid w:val="00DE7271"/>
    <w:rsid w:val="00DF24BC"/>
    <w:rsid w:val="00DF6589"/>
    <w:rsid w:val="00DF6A28"/>
    <w:rsid w:val="00DF6E0B"/>
    <w:rsid w:val="00E00D42"/>
    <w:rsid w:val="00E0143D"/>
    <w:rsid w:val="00E068EB"/>
    <w:rsid w:val="00E131C1"/>
    <w:rsid w:val="00E14A9C"/>
    <w:rsid w:val="00E14FD4"/>
    <w:rsid w:val="00E20774"/>
    <w:rsid w:val="00E25086"/>
    <w:rsid w:val="00E27F92"/>
    <w:rsid w:val="00E36B46"/>
    <w:rsid w:val="00E402E7"/>
    <w:rsid w:val="00E42272"/>
    <w:rsid w:val="00E42852"/>
    <w:rsid w:val="00E43D5B"/>
    <w:rsid w:val="00E4717F"/>
    <w:rsid w:val="00E51C3B"/>
    <w:rsid w:val="00E53161"/>
    <w:rsid w:val="00E53B50"/>
    <w:rsid w:val="00E54AF6"/>
    <w:rsid w:val="00E57F22"/>
    <w:rsid w:val="00E60104"/>
    <w:rsid w:val="00E664A6"/>
    <w:rsid w:val="00E70695"/>
    <w:rsid w:val="00E71BBB"/>
    <w:rsid w:val="00E7499D"/>
    <w:rsid w:val="00E754A1"/>
    <w:rsid w:val="00E7799A"/>
    <w:rsid w:val="00E81250"/>
    <w:rsid w:val="00E81645"/>
    <w:rsid w:val="00E81BF7"/>
    <w:rsid w:val="00E83266"/>
    <w:rsid w:val="00E83FF0"/>
    <w:rsid w:val="00E85263"/>
    <w:rsid w:val="00E86BB6"/>
    <w:rsid w:val="00E8780A"/>
    <w:rsid w:val="00E91805"/>
    <w:rsid w:val="00E91E80"/>
    <w:rsid w:val="00E94C68"/>
    <w:rsid w:val="00E94FF8"/>
    <w:rsid w:val="00E9575A"/>
    <w:rsid w:val="00E97B95"/>
    <w:rsid w:val="00EA28A1"/>
    <w:rsid w:val="00EA593D"/>
    <w:rsid w:val="00EA77D1"/>
    <w:rsid w:val="00EB17E1"/>
    <w:rsid w:val="00EC3DC9"/>
    <w:rsid w:val="00ED0443"/>
    <w:rsid w:val="00ED6310"/>
    <w:rsid w:val="00EE09B9"/>
    <w:rsid w:val="00EE1828"/>
    <w:rsid w:val="00EE1EF9"/>
    <w:rsid w:val="00EE56F7"/>
    <w:rsid w:val="00EF7D6E"/>
    <w:rsid w:val="00EF7F44"/>
    <w:rsid w:val="00F03E7E"/>
    <w:rsid w:val="00F07CA3"/>
    <w:rsid w:val="00F106CC"/>
    <w:rsid w:val="00F14479"/>
    <w:rsid w:val="00F17E61"/>
    <w:rsid w:val="00F25304"/>
    <w:rsid w:val="00F26799"/>
    <w:rsid w:val="00F30E60"/>
    <w:rsid w:val="00F32C13"/>
    <w:rsid w:val="00F3487E"/>
    <w:rsid w:val="00F441F4"/>
    <w:rsid w:val="00F44F65"/>
    <w:rsid w:val="00F46507"/>
    <w:rsid w:val="00F52BB0"/>
    <w:rsid w:val="00F52E33"/>
    <w:rsid w:val="00F538DF"/>
    <w:rsid w:val="00F564AD"/>
    <w:rsid w:val="00F652D9"/>
    <w:rsid w:val="00F7386A"/>
    <w:rsid w:val="00F77E92"/>
    <w:rsid w:val="00F77FF1"/>
    <w:rsid w:val="00F81258"/>
    <w:rsid w:val="00F84241"/>
    <w:rsid w:val="00F846B4"/>
    <w:rsid w:val="00F85BBF"/>
    <w:rsid w:val="00F86A55"/>
    <w:rsid w:val="00F875F7"/>
    <w:rsid w:val="00F87E76"/>
    <w:rsid w:val="00F92B0D"/>
    <w:rsid w:val="00F93B41"/>
    <w:rsid w:val="00F96D91"/>
    <w:rsid w:val="00F97B96"/>
    <w:rsid w:val="00FA1685"/>
    <w:rsid w:val="00FA16BF"/>
    <w:rsid w:val="00FA2DCB"/>
    <w:rsid w:val="00FB11D1"/>
    <w:rsid w:val="00FB309C"/>
    <w:rsid w:val="00FB6F9A"/>
    <w:rsid w:val="00FC5BAC"/>
    <w:rsid w:val="00FC6D20"/>
    <w:rsid w:val="00FD37CD"/>
    <w:rsid w:val="00FE2ABF"/>
    <w:rsid w:val="00FE3113"/>
    <w:rsid w:val="00FF3049"/>
    <w:rsid w:val="00FF73BF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F076F"/>
  <w15:chartTrackingRefBased/>
  <w15:docId w15:val="{FEA4FCEF-E485-1044-8F56-953314CF0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9335C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9335C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9335C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D9335C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9335C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D9335C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D9335C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D9335C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D9335C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9335C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  <w:rsid w:val="00D9335C"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  <w:rsid w:val="00D9335C"/>
  </w:style>
  <w:style w:type="paragraph" w:customStyle="1" w:styleId="Neslovannadpis">
    <w:name w:val="Nečíslovaný nadpis"/>
    <w:basedOn w:val="Nadpis1"/>
    <w:next w:val="Sta"/>
    <w:qFormat/>
    <w:rsid w:val="00D9335C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D9335C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9335C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D9335C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D9335C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D9335C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9335C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9335C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D9335C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9335C"/>
    <w:rPr>
      <w:sz w:val="24"/>
    </w:rPr>
  </w:style>
  <w:style w:type="character" w:styleId="Zstupntext">
    <w:name w:val="Placeholder Text"/>
    <w:basedOn w:val="Standardnpsmoodstavce"/>
    <w:uiPriority w:val="99"/>
    <w:semiHidden/>
    <w:rsid w:val="00D9335C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D9335C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D9335C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D9335C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D9335C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D9335C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D9335C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D9335C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9335C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D9335C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D933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D933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rsid w:val="00D933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933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D9335C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D9335C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D9335C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D9335C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D9335C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D9335C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D9335C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D9335C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D9335C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D9335C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D9335C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D9335C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D9335C"/>
    <w:pPr>
      <w:numPr>
        <w:numId w:val="3"/>
      </w:numPr>
    </w:pPr>
  </w:style>
  <w:style w:type="numbering" w:customStyle="1" w:styleId="Seznamslovan">
    <w:name w:val="Seznam číslovaný"/>
    <w:uiPriority w:val="99"/>
    <w:rsid w:val="00D9335C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D9335C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D9335C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D9335C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D9335C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D9335C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D9335C"/>
    <w:pPr>
      <w:numPr>
        <w:numId w:val="10"/>
      </w:numPr>
    </w:pPr>
  </w:style>
  <w:style w:type="paragraph" w:styleId="Bezmezer">
    <w:name w:val="No Spacing"/>
    <w:uiPriority w:val="1"/>
    <w:rsid w:val="00D9335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D9335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9335C"/>
    <w:rPr>
      <w:i/>
      <w:iCs/>
      <w:color w:val="404040" w:themeColor="text1" w:themeTint="BF"/>
      <w:sz w:val="24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D9335C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A81205"/>
    <w:rPr>
      <w:color w:val="605E5C"/>
      <w:shd w:val="clear" w:color="auto" w:fill="E1DFDD"/>
    </w:rPr>
  </w:style>
  <w:style w:type="character" w:customStyle="1" w:styleId="pl-k">
    <w:name w:val="pl-k"/>
    <w:basedOn w:val="Standardnpsmoodstavce"/>
    <w:rsid w:val="00F97B96"/>
  </w:style>
  <w:style w:type="character" w:customStyle="1" w:styleId="pl-en">
    <w:name w:val="pl-en"/>
    <w:basedOn w:val="Standardnpsmoodstavce"/>
    <w:rsid w:val="00F97B96"/>
  </w:style>
  <w:style w:type="character" w:customStyle="1" w:styleId="pl-smi">
    <w:name w:val="pl-smi"/>
    <w:basedOn w:val="Standardnpsmoodstavce"/>
    <w:rsid w:val="00F97B96"/>
  </w:style>
  <w:style w:type="character" w:customStyle="1" w:styleId="pl-s">
    <w:name w:val="pl-s"/>
    <w:basedOn w:val="Standardnpsmoodstavce"/>
    <w:rsid w:val="00F97B96"/>
  </w:style>
  <w:style w:type="character" w:customStyle="1" w:styleId="pl-pds">
    <w:name w:val="pl-pds"/>
    <w:basedOn w:val="Standardnpsmoodstavce"/>
    <w:rsid w:val="00F97B96"/>
  </w:style>
  <w:style w:type="character" w:customStyle="1" w:styleId="pl-c">
    <w:name w:val="pl-c"/>
    <w:basedOn w:val="Standardnpsmoodstavce"/>
    <w:rsid w:val="00F97B96"/>
  </w:style>
  <w:style w:type="character" w:customStyle="1" w:styleId="pl-cce">
    <w:name w:val="pl-cce"/>
    <w:basedOn w:val="Standardnpsmoodstavce"/>
    <w:rsid w:val="00F97B96"/>
  </w:style>
  <w:style w:type="character" w:styleId="Sledovanodkaz">
    <w:name w:val="FollowedHyperlink"/>
    <w:basedOn w:val="Standardnpsmoodstavce"/>
    <w:uiPriority w:val="99"/>
    <w:semiHidden/>
    <w:unhideWhenUsed/>
    <w:rsid w:val="003A7F59"/>
    <w:rPr>
      <w:color w:val="954F72" w:themeColor="followedHyperlink"/>
      <w:u w:val="single"/>
    </w:rPr>
  </w:style>
  <w:style w:type="paragraph" w:styleId="Revize">
    <w:name w:val="Revision"/>
    <w:hidden/>
    <w:uiPriority w:val="99"/>
    <w:semiHidden/>
    <w:rsid w:val="00AD0580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ilo-ip/redfish/v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dresavcenter/re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slib-cz/MP2021-22_Antos-Adam_Aplikace-pro-spravu-a-monitoring-napajeni-virtualnich-serveru" TargetMode="External"/><Relationship Id="rId23" Type="http://schemas.openxmlformats.org/officeDocument/2006/relationships/hyperlink" Target="file:///C:\Users\antos\Downloads\MP2021-22_Antos-Adam_Aplikace-pro-spravu-a-monitoring-napajeni-virtualnich-serveru.docx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s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B33E32594EDD34D8ECE77BA5D3DB2D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3225339-2B1D-8343-8537-B2FF5240E9A4}"/>
      </w:docPartPr>
      <w:docPartBody>
        <w:p w:rsidR="00413627" w:rsidRDefault="00406CF1">
          <w:pPr>
            <w:pStyle w:val="EB33E32594EDD34D8ECE77BA5D3DB2D9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627"/>
    <w:rsid w:val="00012876"/>
    <w:rsid w:val="00082F2C"/>
    <w:rsid w:val="001302DD"/>
    <w:rsid w:val="001D2899"/>
    <w:rsid w:val="00217638"/>
    <w:rsid w:val="00254FD3"/>
    <w:rsid w:val="00395846"/>
    <w:rsid w:val="003B0A42"/>
    <w:rsid w:val="003D003C"/>
    <w:rsid w:val="00406CF1"/>
    <w:rsid w:val="00413627"/>
    <w:rsid w:val="004E07EF"/>
    <w:rsid w:val="00572ACF"/>
    <w:rsid w:val="005A2186"/>
    <w:rsid w:val="006E005C"/>
    <w:rsid w:val="006F04DE"/>
    <w:rsid w:val="007C60F4"/>
    <w:rsid w:val="008049C0"/>
    <w:rsid w:val="00864988"/>
    <w:rsid w:val="00977E6A"/>
    <w:rsid w:val="00B651BA"/>
    <w:rsid w:val="00C85986"/>
    <w:rsid w:val="00C87D6E"/>
    <w:rsid w:val="00F1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EB33E32594EDD34D8ECE77BA5D3DB2D9">
    <w:name w:val="EB33E32594EDD34D8ECE77BA5D3DB2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Wik222</b:Tag>
    <b:SourceType>InternetSite</b:SourceType>
    <b:Guid>{6A355516-1ABD-405D-A13E-72BE81CF5F08}</b:Guid>
    <b:Author>
      <b:Author>
        <b:NameList>
          <b:Person>
            <b:Last>Wikipedia</b:Last>
          </b:Person>
        </b:NameList>
      </b:Author>
    </b:Author>
    <b:Title>Identifikátor objektu</b:Title>
    <b:InternetSiteTitle>Wikipedia</b:InternetSiteTitle>
    <b:URL>https://cs.wikipedia.org/wiki/Identifikátor_objektu</b:URL>
    <b:Year>2022</b:Year>
    <b:Month>leden</b:Month>
    <b:Day>12</b:Day>
    <b:RefOrder>1</b:RefOrder>
  </b:Source>
  <b:Source>
    <b:Tag>VMW22</b:Tag>
    <b:SourceType>InternetSite</b:SourceType>
    <b:Guid>{BA6BF212-6F14-4261-918B-E290F7C8AC8A}</b:Guid>
    <b:Year>2022</b:Year>
    <b:Author>
      <b:Author>
        <b:NameList>
          <b:Person>
            <b:Last>VMWare</b:Last>
          </b:Person>
        </b:NameList>
      </b:Author>
    </b:Author>
    <b:InternetSiteTitle>VMWare Developer Documentation</b:InternetSiteTitle>
    <b:URL>https://developer.vmware.com/apis</b:URL>
    <b:Month>leden</b:Month>
    <b:Day>12</b:Day>
    <b:RefOrder>2</b:RefOrder>
  </b:Source>
  <b:Source>
    <b:Tag>Wik223</b:Tag>
    <b:SourceType>InternetSite</b:SourceType>
    <b:Guid>{D0823685-4700-4FA5-963C-18AE7AB7D257}</b:Guid>
    <b:Author>
      <b:Author>
        <b:NameList>
          <b:Person>
            <b:Last>Wikipedia</b:Last>
          </b:Person>
        </b:NameList>
      </b:Author>
    </b:Author>
    <b:Title>Zdroj nepřerušovaného napájení</b:Title>
    <b:InternetSiteTitle>Wikipedia</b:InternetSiteTitle>
    <b:URL>https://cs.wikipedia.org/wiki/Zdroj_nepřerušovaného_napájen%C3%AD</b:URL>
    <b:Year>2022</b:Year>
    <b:Month>leden</b:Month>
    <b:Day>12</b:Day>
    <b:RefOrder>3</b:RefOrder>
  </b:Source>
  <b:Source>
    <b:Tag>Enc22</b:Tag>
    <b:SourceType>InternetSite</b:SourceType>
    <b:Guid>{487BCC36-8546-4D45-B393-B1E8F79CFCA6}</b:Guid>
    <b:Author>
      <b:Author>
        <b:NameList>
          <b:Person>
            <b:Last>Encyklopedia</b:Last>
          </b:Person>
        </b:NameList>
      </b:Author>
    </b:Author>
    <b:Title>VMware ESXi</b:Title>
    <b:InternetSiteTitle>Encyklopedia</b:InternetSiteTitle>
    <b:URL>https://wikijii.com/wiki/vmware_esxi</b:URL>
    <b:Year>2022</b:Year>
    <b:Month>březen</b:Month>
    <b:Day>13</b:Day>
    <b:RefOrder>4</b:RefOrder>
  </b:Source>
  <b:Source>
    <b:Tag>Wik224</b:Tag>
    <b:SourceType>InternetSite</b:SourceType>
    <b:Guid>{60810B7B-C5DC-4869-B6F4-1DC76902CD7B}</b:Guid>
    <b:Author>
      <b:Author>
        <b:NameList>
          <b:Person>
            <b:Last>Wikipedia</b:Last>
          </b:Person>
        </b:NameList>
      </b:Author>
    </b:Author>
    <b:Title>Simple Mail Transfer Protocol</b:Title>
    <b:InternetSiteTitle>Wikipedia</b:InternetSiteTitle>
    <b:URL>https://cs.wikipedia.org/wiki/Simple_Mail_Transfer_Protocol</b:URL>
    <b:Year>2022</b:Year>
    <b:Month>únor</b:Month>
    <b:Day>2022</b:Day>
    <b:RefOrder>5</b:RefOrder>
  </b:Source>
  <b:Source>
    <b:Tag>22ht</b:Tag>
    <b:SourceType>InternetSite</b:SourceType>
    <b:Guid>{2014FAE3-0845-42B6-AA11-A10819FB46FA}</b:Guid>
    <b:URL>https://searchservervirtualization.techtarget.com/definition/Virtual-storage-appliance-VSA</b:URL>
    <b:Year>2022</b:Year>
    <b:Month>leden</b:Month>
    <b:Day>12</b:Day>
    <b:Author>
      <b:Author>
        <b:NameList>
          <b:Person>
            <b:Last>TechTarget</b:Last>
          </b:Person>
        </b:NameList>
      </b:Author>
    </b:Author>
    <b:Title>virtual storage appliance (VSA)</b:Title>
    <b:InternetSiteTitle>TechTarget</b:InternetSiteTitle>
    <b:RefOrder>6</b:RefOrder>
  </b:Source>
  <b:Source>
    <b:Tag>Wik22</b:Tag>
    <b:SourceType>InternetSite</b:SourceType>
    <b:Guid>{E1633308-6156-4181-9C5A-40099D1272CB}</b:Guid>
    <b:Author>
      <b:Author>
        <b:NameList>
          <b:Person>
            <b:Last>Wikipedia</b:Last>
          </b:Person>
        </b:NameList>
      </b:Author>
    </b:Author>
    <b:InternetSiteTitle>Wikipedia</b:InternetSiteTitle>
    <b:URL>https://cs.wikipedia.org/wiki/Storage_Area_Network</b:URL>
    <b:Year>2022</b:Year>
    <b:Month>leden</b:Month>
    <b:Day>12</b:Day>
    <b:Title>Storage Area Network</b:Title>
    <b:RefOrder>7</b:RefOrder>
  </b:Source>
  <b:Source>
    <b:Tag>Tec22</b:Tag>
    <b:SourceType>InternetSite</b:SourceType>
    <b:Guid>{5B4290BD-7C0B-4B6C-8ABF-9367ADFDDF6D}</b:Guid>
    <b:Author>
      <b:Author>
        <b:NameList>
          <b:Person>
            <b:Last>TechLib</b:Last>
          </b:Person>
        </b:NameList>
      </b:Author>
    </b:Author>
    <b:Title>SNMP</b:Title>
    <b:InternetSiteTitle>TechLib</b:InternetSiteTitle>
    <b:URL>https://tech-lib.eu/definition/snmp.html</b:URL>
    <b:Year>2022</b:Year>
    <b:Month>leden</b:Month>
    <b:Day>12</b:Day>
    <b:RefOrder>8</b:RefOrder>
  </b:Source>
  <b:Source>
    <b:Tag>Net22</b:Tag>
    <b:SourceType>InternetSite</b:SourceType>
    <b:Guid>{408BEF2F-222D-4AF6-A45C-7077186A65F2}</b:Guid>
    <b:Title>Network Attached Storage</b:Title>
    <b:InternetSiteTitle>Wikipedia</b:InternetSiteTitle>
    <b:URL>https://cs.wikipedia.org/wiki/Network_Attached_Storage</b:URL>
    <b:Year>2022</b:Year>
    <b:Month>leden</b:Month>
    <b:Day>12</b:Day>
    <b:Author>
      <b:Author>
        <b:NameList>
          <b:Person>
            <b:Last>Wikipedia</b:Last>
          </b:Person>
        </b:NameList>
      </b:Author>
    </b:Author>
    <b:RefOrder>9</b:RefOrder>
  </b:Source>
  <b:Source>
    <b:Tag>Par22</b:Tag>
    <b:SourceType>InternetSite</b:SourceType>
    <b:Guid>{BE9FE9FE-1051-485C-BAAA-23311E4D868D}</b:Guid>
    <b:Author>
      <b:Author>
        <b:NameList>
          <b:Person>
            <b:Last>Parse-error.cz</b:Last>
          </b:Person>
        </b:NameList>
      </b:Author>
    </b:Author>
    <b:Title>Co je to REST API</b:Title>
    <b:InternetSiteTitle>Parse error.cz</b:InternetSiteTitle>
    <b:URL>https://www.parse-error.cz/nodejs-tutorial/4/co-je-to-rest-api</b:URL>
    <b:Year>2022</b:Year>
    <b:Month>leden</b:Month>
    <b:Day>12</b:Day>
    <b:RefOrder>10</b:RefOrder>
  </b:Source>
  <b:Source>
    <b:Tag>Mic22</b:Tag>
    <b:SourceType>InternetSite</b:SourceType>
    <b:Guid>{6F08D7E2-568B-4B83-84C7-4511C62FDF37}</b:Guid>
    <b:Author>
      <b:Author>
        <b:NameList>
          <b:Person>
            <b:Last>Microsoft</b:Last>
          </b:Person>
        </b:NameList>
      </b:Author>
    </b:Author>
    <b:Title>Co je PowerShell?</b:Title>
    <b:InternetSiteTitle>Microsoft Docs</b:InternetSiteTitle>
    <b:URL>https://docs.microsoft.com/cs-cz/powershell/scripting/overview?view=powershell-7.2</b:URL>
    <b:Year>2022</b:Year>
    <b:Month>leden</b:Month>
    <b:Day>8</b:Day>
    <b:RefOrder>11</b:RefOrder>
  </b:Source>
  <b:Source>
    <b:Tag>Wik221</b:Tag>
    <b:SourceType>InternetSite</b:SourceType>
    <b:Guid>{F9272E33-178D-454A-82F7-B613F14F4E2F}</b:Guid>
    <b:Author>
      <b:Author>
        <b:NameList>
          <b:Person>
            <b:Last>Wikipedia</b:Last>
          </b:Person>
        </b:NameList>
      </b:Author>
    </b:Author>
    <b:Title>API</b:Title>
    <b:InternetSiteTitle>Wikipedia</b:InternetSiteTitle>
    <b:URL>https://cs.wikipedia.org/wiki/API</b:URL>
    <b:Year>2022</b:Year>
    <b:Month>leden</b:Month>
    <b:Day>12</b:Day>
    <b:RefOrder>12</b:RefOrder>
  </b:Source>
  <b:Source>
    <b:Tag>Wik226</b:Tag>
    <b:SourceType>InternetSite</b:SourceType>
    <b:Guid>{8DFDDC07-0E2A-4486-8FF3-9007047D1278}</b:Guid>
    <b:Author>
      <b:Author>
        <b:NameList>
          <b:Person>
            <b:Last>Wikipedia</b:Last>
          </b:Person>
        </b:NameList>
      </b:Author>
    </b:Author>
    <b:Title>HP Integrated Lights-Out</b:Title>
    <b:InternetSiteTitle>Wikipedia</b:InternetSiteTitle>
    <b:URL>https://en.wikipedia.org/wiki/HP_Integrated_Lights-Out</b:URL>
    <b:Year>2022</b:Year>
    <b:Month>březen</b:Month>
    <b:Day>13</b:Day>
    <b:RefOrder>13</b:RefOrder>
  </b:Source>
  <b:Source>
    <b:Tag>Wik225</b:Tag>
    <b:SourceType>InternetSite</b:SourceType>
    <b:Guid>{BDFD83F1-C314-444B-B024-DFC0693CB796}</b:Guid>
    <b:Title>Příkazový řádek</b:Title>
    <b:InternetSiteTitle>Wikipedia</b:InternetSiteTitle>
    <b:URL>https://cs.wikipedia.org/wiki/Př%C3%ADkazový_řádek</b:URL>
    <b:Year>2022</b:Year>
    <b:Month>únor</b:Month>
    <b:Day>20</b:Day>
    <b:Author>
      <b:Author>
        <b:NameList>
          <b:Person>
            <b:Last>Wikipedia</b:Last>
          </b:Person>
        </b:NameList>
      </b:Author>
    </b:Author>
    <b:RefOrder>14</b:RefOrder>
  </b:Source>
  <b:Source>
    <b:Tag>LAN</b:Tag>
    <b:SourceType>InternetSite</b:SourceType>
    <b:Guid>{E2346BC6-2D5D-45BA-9167-D61AEEC7B70D}</b:Guid>
    <b:Title>Local Area Network</b:Title>
    <b:Year>2022</b:Year>
    <b:Author>
      <b:Author>
        <b:NameList>
          <b:Person>
            <b:Last>Wikipedia</b:Last>
          </b:Person>
        </b:NameList>
      </b:Author>
    </b:Author>
    <b:InternetSiteTitle>Wikipedia</b:InternetSiteTitle>
    <b:Month>březen</b:Month>
    <b:Day>14</b:Day>
    <b:URL>https://cs.wikipedia.org/wiki/Local_Area_Network</b:URL>
    <b:RefOrder>15</b:RefOrder>
  </b:Source>
</b:Sources>
</file>

<file path=customXml/itemProps1.xml><?xml version="1.0" encoding="utf-8"?>
<ds:datastoreItem xmlns:ds="http://schemas.openxmlformats.org/officeDocument/2006/customXml" ds:itemID="{7D481FEE-4538-46F2-B060-14820A25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ŠablonaMP2021.dotx</Template>
  <TotalTime>261</TotalTime>
  <Pages>35</Pages>
  <Words>6547</Words>
  <Characters>38632</Characters>
  <Application>Microsoft Office Word</Application>
  <DocSecurity>0</DocSecurity>
  <Lines>321</Lines>
  <Paragraphs>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45089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dokumentu MP</dc:title>
  <dc:subject/>
  <dc:creator>Adam Antoš</dc:creator>
  <cp:keywords/>
  <dc:description/>
  <cp:lastModifiedBy>Adam Antoš</cp:lastModifiedBy>
  <cp:revision>21</cp:revision>
  <cp:lastPrinted>2022-03-13T18:58:00Z</cp:lastPrinted>
  <dcterms:created xsi:type="dcterms:W3CDTF">2022-03-13T19:51:00Z</dcterms:created>
  <dcterms:modified xsi:type="dcterms:W3CDTF">2022-03-14T13:06:00Z</dcterms:modified>
</cp:coreProperties>
</file>